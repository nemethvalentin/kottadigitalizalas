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C5DF4" w:rsidRDefault="007C5DF4">
      <w:pPr>
        <w:jc w:val="center"/>
        <w:rPr>
          <w:rFonts w:ascii="Arial" w:hAnsi="Arial" w:cs="Arial"/>
        </w:rPr>
      </w:pPr>
      <w:r>
        <w:rPr>
          <w:color w:val="800000"/>
        </w:rPr>
        <w:t>[Külső fekete borítólap</w:t>
      </w:r>
      <w:r>
        <w:rPr>
          <w:rFonts w:eastAsia="Times New Roman" w:cs="Times New Roman"/>
          <w:color w:val="800000"/>
        </w:rPr>
        <w:t xml:space="preserve"> </w:t>
      </w:r>
      <w:r>
        <w:rPr>
          <w:color w:val="800000"/>
        </w:rPr>
        <w:t>formátuma]</w:t>
      </w:r>
    </w:p>
    <w:p w:rsidR="007C5DF4" w:rsidRDefault="007C5DF4">
      <w:pPr>
        <w:rPr>
          <w:rFonts w:ascii="Arial" w:hAnsi="Arial" w:cs="Arial"/>
        </w:rPr>
      </w:pPr>
    </w:p>
    <w:p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rsidR="00C44965" w:rsidRDefault="00C44965">
      <w:pPr>
        <w:jc w:val="center"/>
        <w:rPr>
          <w:rFonts w:ascii="Arial" w:hAnsi="Arial" w:cs="Arial"/>
          <w:b/>
          <w:bCs/>
          <w:sz w:val="52"/>
          <w:szCs w:val="52"/>
        </w:rPr>
      </w:pPr>
      <w:r>
        <w:rPr>
          <w:rFonts w:ascii="Arial" w:hAnsi="Arial" w:cs="Arial"/>
          <w:sz w:val="36"/>
          <w:szCs w:val="36"/>
        </w:rPr>
        <w:t>Informatika Tanszék</w:t>
      </w:r>
    </w:p>
    <w:p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rsidR="007C5DF4" w:rsidRPr="007004A3" w:rsidRDefault="003C14F6" w:rsidP="003C14F6">
      <w:pPr>
        <w:spacing w:before="2835"/>
        <w:jc w:val="center"/>
        <w:rPr>
          <w:rFonts w:ascii="Arial" w:hAnsi="Arial" w:cs="Arial"/>
          <w:b/>
          <w:color w:val="auto"/>
          <w:sz w:val="32"/>
          <w:szCs w:val="32"/>
        </w:rPr>
      </w:pPr>
      <w:r w:rsidRPr="007004A3">
        <w:rPr>
          <w:rFonts w:ascii="Arial" w:hAnsi="Arial" w:cs="Arial"/>
          <w:b/>
          <w:bCs/>
          <w:color w:val="auto"/>
          <w:sz w:val="44"/>
          <w:szCs w:val="44"/>
        </w:rPr>
        <w:t>Németh Valentin</w:t>
      </w:r>
      <w:r w:rsidR="007C5DF4" w:rsidRPr="007004A3">
        <w:rPr>
          <w:rFonts w:ascii="Arial" w:eastAsia="Times New Roman" w:hAnsi="Arial" w:cs="Arial"/>
          <w:b/>
          <w:color w:val="auto"/>
          <w:sz w:val="32"/>
          <w:szCs w:val="32"/>
        </w:rPr>
        <w:t xml:space="preserve"> </w:t>
      </w:r>
    </w:p>
    <w:p w:rsidR="007C5DF4" w:rsidRPr="007004A3" w:rsidRDefault="00C44965">
      <w:pPr>
        <w:spacing w:line="252" w:lineRule="auto"/>
        <w:jc w:val="center"/>
        <w:rPr>
          <w:rFonts w:ascii="Arial" w:hAnsi="Arial" w:cs="Arial"/>
          <w:color w:val="auto"/>
          <w:sz w:val="36"/>
          <w:szCs w:val="36"/>
        </w:rPr>
      </w:pPr>
      <w:r w:rsidRPr="007004A3">
        <w:rPr>
          <w:rFonts w:ascii="Arial" w:eastAsia="Times New Roman" w:hAnsi="Arial" w:cs="Arial"/>
          <w:b/>
          <w:color w:val="auto"/>
          <w:sz w:val="32"/>
          <w:szCs w:val="32"/>
        </w:rPr>
        <w:t>Mérnök Informatikus</w:t>
      </w:r>
      <w:r w:rsidR="007C5DF4" w:rsidRPr="007004A3">
        <w:rPr>
          <w:rFonts w:ascii="Arial" w:eastAsia="Times New Roman" w:hAnsi="Arial" w:cs="Arial"/>
          <w:b/>
          <w:color w:val="auto"/>
          <w:sz w:val="32"/>
          <w:szCs w:val="32"/>
        </w:rPr>
        <w:t xml:space="preserve"> B</w:t>
      </w:r>
      <w:r w:rsidR="007C5DF4" w:rsidRPr="007004A3">
        <w:rPr>
          <w:rFonts w:ascii="Arial" w:hAnsi="Arial" w:cs="Arial"/>
          <w:b/>
          <w:color w:val="auto"/>
          <w:sz w:val="32"/>
          <w:szCs w:val="32"/>
        </w:rPr>
        <w:t>Sc</w:t>
      </w:r>
    </w:p>
    <w:p w:rsidR="007C5DF4" w:rsidRPr="007004A3" w:rsidRDefault="003C14F6">
      <w:pPr>
        <w:spacing w:before="3402"/>
        <w:jc w:val="center"/>
        <w:rPr>
          <w:rFonts w:ascii="Arial" w:hAnsi="Arial" w:cs="Arial"/>
          <w:color w:val="auto"/>
          <w:sz w:val="36"/>
          <w:szCs w:val="36"/>
        </w:rPr>
      </w:pPr>
      <w:r w:rsidRPr="007004A3">
        <w:rPr>
          <w:rFonts w:ascii="Arial" w:hAnsi="Arial" w:cs="Arial"/>
          <w:color w:val="auto"/>
          <w:sz w:val="36"/>
          <w:szCs w:val="36"/>
        </w:rPr>
        <w:t>2021</w:t>
      </w:r>
    </w:p>
    <w:p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tc>
          <w:tcPr>
            <w:tcW w:w="9674" w:type="dxa"/>
            <w:tcBorders>
              <w:top w:val="single" w:sz="2" w:space="0" w:color="000000"/>
              <w:left w:val="single" w:sz="2" w:space="0" w:color="000000"/>
              <w:bottom w:val="single" w:sz="2" w:space="0" w:color="000000"/>
              <w:right w:val="single" w:sz="2" w:space="0" w:color="000000"/>
            </w:tcBorders>
            <w:shd w:val="clear" w:color="auto" w:fill="FFFFFF"/>
          </w:tcPr>
          <w:p w:rsidR="007C5DF4" w:rsidRDefault="003C14F6" w:rsidP="003C14F6">
            <w:r w:rsidRPr="007004A3">
              <w:rPr>
                <w:rFonts w:ascii="Arial" w:hAnsi="Arial" w:cs="Arial"/>
                <w:color w:val="auto"/>
                <w:sz w:val="36"/>
                <w:szCs w:val="36"/>
              </w:rPr>
              <w:t>Németh Valentin</w:t>
            </w:r>
            <w:r w:rsidR="007C5DF4" w:rsidRPr="007004A3">
              <w:rPr>
                <w:rFonts w:ascii="Arial" w:hAnsi="Arial" w:cs="Arial"/>
                <w:color w:val="auto"/>
                <w:sz w:val="36"/>
                <w:szCs w:val="36"/>
              </w:rPr>
              <w:t>,</w:t>
            </w:r>
            <w:r w:rsidR="007C5DF4" w:rsidRPr="007004A3">
              <w:rPr>
                <w:rFonts w:ascii="Arial" w:eastAsia="Arial" w:hAnsi="Arial" w:cs="Arial"/>
                <w:color w:val="auto"/>
                <w:sz w:val="36"/>
                <w:szCs w:val="36"/>
              </w:rPr>
              <w:t xml:space="preserve"> </w:t>
            </w:r>
            <w:r w:rsidRPr="007004A3">
              <w:rPr>
                <w:rFonts w:ascii="Arial" w:hAnsi="Arial" w:cs="Arial"/>
                <w:color w:val="auto"/>
                <w:sz w:val="36"/>
                <w:szCs w:val="36"/>
              </w:rPr>
              <w:t>2021</w:t>
            </w:r>
            <w:r w:rsidR="007C5DF4" w:rsidRPr="007004A3">
              <w:rPr>
                <w:rFonts w:ascii="Arial" w:hAnsi="Arial" w:cs="Arial"/>
                <w:color w:val="auto"/>
                <w:sz w:val="36"/>
                <w:szCs w:val="36"/>
              </w:rPr>
              <w:t xml:space="preserve"> </w:t>
            </w:r>
          </w:p>
        </w:tc>
      </w:tr>
    </w:tbl>
    <w:p w:rsidR="007C5DF4" w:rsidRDefault="007C5DF4" w:rsidP="00C44965">
      <w:pPr>
        <w:pageBreakBefore/>
        <w:tabs>
          <w:tab w:val="right" w:pos="9645"/>
        </w:tabs>
        <w:jc w:val="right"/>
        <w:rPr>
          <w:rFonts w:ascii="Arial" w:eastAsia="Times New Roman" w:hAnsi="Arial" w:cs="Arial"/>
          <w:color w:val="800000"/>
        </w:rPr>
      </w:pPr>
    </w:p>
    <w:p w:rsidR="007C5DF4" w:rsidRDefault="00041081" w:rsidP="00041081">
      <w:pPr>
        <w:tabs>
          <w:tab w:val="right" w:pos="8787"/>
          <w:tab w:val="right" w:pos="9645"/>
        </w:tabs>
        <w:jc w:val="both"/>
        <w:rPr>
          <w:color w:val="800000"/>
        </w:rPr>
      </w:pPr>
      <w:r w:rsidRPr="00041081">
        <w:rPr>
          <w:noProof/>
          <w:lang w:eastAsia="hu-HU" w:bidi="ar-SA"/>
        </w:rPr>
        <mc:AlternateContent>
          <mc:Choice Requires="wpg">
            <w:drawing>
              <wp:inline distT="0" distB="0" distL="0" distR="0" wp14:anchorId="5391347D">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355188"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lang w:eastAsia="hu-HU" w:bidi="ar-SA"/>
        </w:rPr>
        <mc:AlternateContent>
          <mc:Choice Requires="wpg">
            <w:drawing>
              <wp:inline distT="0" distB="0" distL="0" distR="0" wp14:anchorId="7230E26F">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7BBD3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W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rsidR="007C5DF4" w:rsidRDefault="007C5DF4">
      <w:pPr>
        <w:tabs>
          <w:tab w:val="right" w:pos="9645"/>
        </w:tabs>
        <w:jc w:val="both"/>
      </w:pPr>
    </w:p>
    <w:p w:rsidR="00740B83" w:rsidRDefault="00740B83" w:rsidP="00246093">
      <w:pPr>
        <w:spacing w:before="215"/>
        <w:jc w:val="center"/>
        <w:rPr>
          <w:rFonts w:ascii="Arial" w:eastAsia="Arial" w:hAnsi="Arial" w:cs="Arial"/>
          <w:b/>
          <w:bCs/>
          <w:color w:val="000000"/>
          <w:sz w:val="52"/>
          <w:szCs w:val="52"/>
        </w:rPr>
      </w:pPr>
    </w:p>
    <w:p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rsidR="007004A3" w:rsidRDefault="007004A3">
      <w:pPr>
        <w:spacing w:before="1080" w:line="252" w:lineRule="auto"/>
        <w:jc w:val="center"/>
        <w:rPr>
          <w:rFonts w:ascii="Arial" w:hAnsi="Arial" w:cs="Arial"/>
          <w:b/>
          <w:sz w:val="44"/>
          <w:szCs w:val="44"/>
        </w:rPr>
      </w:pPr>
      <w:r>
        <w:rPr>
          <w:rFonts w:ascii="Arial" w:hAnsi="Arial" w:cs="Arial"/>
          <w:b/>
          <w:sz w:val="44"/>
          <w:szCs w:val="44"/>
        </w:rPr>
        <w:t>Kotta digitalizáló szoftver fejlesztése</w:t>
      </w:r>
    </w:p>
    <w:p w:rsidR="007C5DF4" w:rsidRDefault="007004A3">
      <w:pPr>
        <w:spacing w:before="1080" w:line="252" w:lineRule="auto"/>
        <w:jc w:val="center"/>
        <w:rPr>
          <w:rFonts w:ascii="Arial" w:hAnsi="Arial" w:cs="Arial"/>
          <w:b/>
          <w:sz w:val="44"/>
          <w:szCs w:val="44"/>
        </w:rPr>
      </w:pPr>
      <w:r>
        <w:rPr>
          <w:rFonts w:ascii="Arial" w:hAnsi="Arial" w:cs="Arial"/>
          <w:b/>
          <w:sz w:val="44"/>
          <w:szCs w:val="44"/>
        </w:rPr>
        <w:t>Németh Valentin</w:t>
      </w:r>
    </w:p>
    <w:p w:rsidR="007C5DF4" w:rsidRDefault="007C5DF4">
      <w:pPr>
        <w:spacing w:before="1080" w:line="252" w:lineRule="auto"/>
        <w:jc w:val="center"/>
        <w:rPr>
          <w:rFonts w:ascii="Arial" w:hAnsi="Arial" w:cs="Arial"/>
          <w:b/>
          <w:sz w:val="44"/>
          <w:szCs w:val="44"/>
        </w:rPr>
      </w:pPr>
    </w:p>
    <w:p w:rsidR="007C5DF4" w:rsidRPr="007004A3" w:rsidRDefault="00C44965">
      <w:pPr>
        <w:spacing w:line="252" w:lineRule="auto"/>
        <w:jc w:val="center"/>
        <w:rPr>
          <w:rFonts w:ascii="Arial" w:hAnsi="Arial" w:cs="Arial"/>
          <w:b/>
          <w:color w:val="auto"/>
          <w:sz w:val="32"/>
          <w:szCs w:val="32"/>
        </w:rPr>
      </w:pPr>
      <w:r w:rsidRPr="007004A3">
        <w:rPr>
          <w:rFonts w:ascii="Arial" w:eastAsia="Times New Roman" w:hAnsi="Arial" w:cs="Arial"/>
          <w:b/>
          <w:color w:val="auto"/>
          <w:sz w:val="32"/>
          <w:szCs w:val="32"/>
        </w:rPr>
        <w:t>Mérnök Informatikus</w:t>
      </w:r>
      <w:r w:rsidR="007C5DF4" w:rsidRPr="007004A3">
        <w:rPr>
          <w:rFonts w:ascii="Arial" w:eastAsia="Times New Roman" w:hAnsi="Arial" w:cs="Arial"/>
          <w:b/>
          <w:color w:val="auto"/>
          <w:sz w:val="32"/>
          <w:szCs w:val="32"/>
        </w:rPr>
        <w:t xml:space="preserve"> B</w:t>
      </w:r>
      <w:r w:rsidR="00D5628C">
        <w:rPr>
          <w:rFonts w:ascii="Arial" w:hAnsi="Arial" w:cs="Arial"/>
          <w:b/>
          <w:color w:val="auto"/>
          <w:sz w:val="32"/>
          <w:szCs w:val="32"/>
        </w:rPr>
        <w:t>S</w:t>
      </w:r>
      <w:r w:rsidR="007C5DF4" w:rsidRPr="007004A3">
        <w:rPr>
          <w:rFonts w:ascii="Arial" w:hAnsi="Arial" w:cs="Arial"/>
          <w:b/>
          <w:color w:val="auto"/>
          <w:sz w:val="32"/>
          <w:szCs w:val="32"/>
        </w:rPr>
        <w:t>c</w:t>
      </w:r>
    </w:p>
    <w:p w:rsidR="007C5DF4" w:rsidRPr="007004A3" w:rsidRDefault="007C5DF4">
      <w:pPr>
        <w:spacing w:line="252" w:lineRule="auto"/>
        <w:jc w:val="center"/>
        <w:rPr>
          <w:rFonts w:ascii="Arial" w:hAnsi="Arial" w:cs="Arial"/>
          <w:b/>
          <w:color w:val="auto"/>
          <w:sz w:val="32"/>
          <w:szCs w:val="32"/>
        </w:rPr>
      </w:pPr>
    </w:p>
    <w:p w:rsidR="007C5DF4" w:rsidRPr="007004A3" w:rsidRDefault="007004A3">
      <w:pPr>
        <w:spacing w:before="1701" w:line="252" w:lineRule="auto"/>
        <w:jc w:val="center"/>
        <w:rPr>
          <w:color w:val="auto"/>
        </w:rPr>
      </w:pPr>
      <w:r w:rsidRPr="007004A3">
        <w:rPr>
          <w:rFonts w:ascii="Arial" w:hAnsi="Arial" w:cs="Arial"/>
          <w:b/>
          <w:color w:val="auto"/>
          <w:sz w:val="32"/>
          <w:szCs w:val="44"/>
        </w:rPr>
        <w:t>2021</w:t>
      </w:r>
    </w:p>
    <w:p w:rsidR="007C5DF4" w:rsidRDefault="007C5DF4">
      <w:pPr>
        <w:pStyle w:val="Cmsor1"/>
        <w:pageBreakBefore/>
        <w:numPr>
          <w:ilvl w:val="0"/>
          <w:numId w:val="3"/>
        </w:numPr>
        <w:jc w:val="center"/>
        <w:rPr>
          <w:color w:val="000000"/>
        </w:rPr>
      </w:pPr>
      <w:bookmarkStart w:id="1" w:name="_Toc86750418"/>
      <w:r>
        <w:lastRenderedPageBreak/>
        <w:t>Nyilatkozat</w:t>
      </w:r>
      <w:bookmarkEnd w:id="1"/>
    </w:p>
    <w:p w:rsidR="007C5DF4" w:rsidRDefault="007C5DF4">
      <w:pPr>
        <w:pStyle w:val="Nyilatkozat"/>
        <w:rPr>
          <w:color w:val="000000"/>
        </w:rPr>
      </w:pPr>
      <w:r>
        <w:rPr>
          <w:color w:val="000000"/>
        </w:rPr>
        <w:t>Alulírott,</w:t>
      </w:r>
      <w:r w:rsidR="007004A3">
        <w:rPr>
          <w:rFonts w:eastAsia="Times New Roman" w:cs="Times New Roman"/>
          <w:color w:val="000000"/>
        </w:rPr>
        <w:t xml:space="preserve"> Németh Valentin</w:t>
      </w:r>
      <w:r>
        <w:rPr>
          <w:rFonts w:eastAsia="Times New Roman" w:cs="Times New Roman"/>
          <w:color w:val="800000"/>
        </w:rPr>
        <w:t xml:space="preserve"> </w:t>
      </w:r>
      <w:r w:rsidR="007004A3" w:rsidRPr="007004A3">
        <w:rPr>
          <w:rFonts w:eastAsia="Times New Roman" w:cs="Times New Roman"/>
          <w:color w:val="auto"/>
        </w:rPr>
        <w:t>(KNPDXS)</w:t>
      </w:r>
      <w:r w:rsidRPr="007004A3">
        <w:rPr>
          <w:rFonts w:eastAsia="Times New Roman" w:cs="Times New Roman"/>
          <w:color w:val="auto"/>
        </w:rPr>
        <w:t xml:space="preserve"> </w:t>
      </w:r>
      <w:r w:rsidR="007004A3" w:rsidRPr="007004A3">
        <w:rPr>
          <w:color w:val="auto"/>
        </w:rPr>
        <w:t xml:space="preserve">Mérnök Informatikus BSc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7004A3" w:rsidRPr="007004A3">
        <w:rPr>
          <w:rFonts w:eastAsia="Times New Roman" w:cs="Times New Roman"/>
          <w:color w:val="000000"/>
        </w:rPr>
        <w:t>Kotta digitalizáló szoftver fejlesztése</w:t>
      </w:r>
      <w:r w:rsidR="007004A3">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rsidR="007C5DF4" w:rsidRDefault="007C5DF4">
      <w:pPr>
        <w:pStyle w:val="Nyilatkozat"/>
      </w:pPr>
    </w:p>
    <w:p w:rsidR="007C5DF4" w:rsidRDefault="007004A3">
      <w:pPr>
        <w:pStyle w:val="Nyilatkozat"/>
        <w:tabs>
          <w:tab w:val="left" w:pos="5100"/>
          <w:tab w:val="left" w:leader="underscore" w:pos="7935"/>
        </w:tabs>
      </w:pPr>
      <w:r>
        <w:t>Győr, [dátum]</w:t>
      </w:r>
      <w:r w:rsidR="007C5DF4">
        <w:tab/>
      </w:r>
      <w:r w:rsidR="007C5DF4">
        <w:tab/>
      </w:r>
    </w:p>
    <w:p w:rsidR="007C5DF4" w:rsidRDefault="007C5DF4">
      <w:pPr>
        <w:pStyle w:val="Nyilatkozat"/>
        <w:tabs>
          <w:tab w:val="left" w:pos="4245"/>
          <w:tab w:val="left" w:pos="6060"/>
          <w:tab w:val="left" w:pos="7425"/>
        </w:tabs>
      </w:pPr>
      <w:r>
        <w:tab/>
      </w:r>
      <w:r>
        <w:tab/>
        <w:t>hallgató</w:t>
      </w:r>
    </w:p>
    <w:p w:rsidR="007C5DF4" w:rsidRDefault="007C5DF4"/>
    <w:p w:rsidR="007C5DF4" w:rsidRDefault="007C5DF4"/>
    <w:p w:rsidR="007C5DF4" w:rsidRDefault="007C5DF4">
      <w:pPr>
        <w:pStyle w:val="Cmsor1"/>
        <w:pageBreakBefore/>
        <w:numPr>
          <w:ilvl w:val="0"/>
          <w:numId w:val="3"/>
        </w:numPr>
        <w:jc w:val="center"/>
        <w:rPr>
          <w:color w:val="800000"/>
          <w:sz w:val="28"/>
          <w:szCs w:val="28"/>
        </w:rPr>
      </w:pPr>
      <w:bookmarkStart w:id="2" w:name="_Toc86750419"/>
      <w:r>
        <w:rPr>
          <w:rFonts w:eastAsia="Arial" w:cs="Arial"/>
        </w:rPr>
        <w:lastRenderedPageBreak/>
        <w:t>Kivonat</w:t>
      </w:r>
      <w:bookmarkEnd w:id="2"/>
      <w:r>
        <w:rPr>
          <w:rFonts w:eastAsia="Arial" w:cs="Arial"/>
        </w:rPr>
        <w:t xml:space="preserve"> </w:t>
      </w:r>
    </w:p>
    <w:p w:rsidR="007C5DF4" w:rsidRPr="00C51179" w:rsidRDefault="00C51179">
      <w:pPr>
        <w:jc w:val="center"/>
        <w:rPr>
          <w:color w:val="auto"/>
        </w:rPr>
      </w:pPr>
      <w:r w:rsidRPr="00C51179">
        <w:rPr>
          <w:color w:val="auto"/>
          <w:sz w:val="28"/>
          <w:szCs w:val="28"/>
        </w:rPr>
        <w:t>Kotta digitalizáló szoftver fejlesztése</w:t>
      </w:r>
    </w:p>
    <w:p w:rsidR="007C5DF4" w:rsidRDefault="007C5DF4">
      <w:pPr>
        <w:jc w:val="center"/>
      </w:pPr>
    </w:p>
    <w:p w:rsidR="007C5DF4" w:rsidRDefault="00C51179" w:rsidP="001009C7">
      <w:pPr>
        <w:spacing w:line="360" w:lineRule="auto"/>
        <w:jc w:val="both"/>
        <w:rPr>
          <w:color w:val="auto"/>
        </w:rPr>
      </w:pPr>
      <w:r>
        <w:rPr>
          <w:color w:val="auto"/>
        </w:rPr>
        <w:t xml:space="preserve">A szakdolgozat célja, hogy </w:t>
      </w:r>
      <w:r w:rsidR="001009C7">
        <w:rPr>
          <w:color w:val="auto"/>
        </w:rPr>
        <w:t>elkészítsek egy zenei kotta digitalizálását megvalósító szoftvert. A szoftver bemenetként kap egy képet egy zenei kottáról, amelyen a hangjegyek és egyéb szimbólumok találhatóak. A program felismeri ezeket, valamint az elhelyezkedésüket is, ez alapján feldolgozza a képet, melyet egy oly</w:t>
      </w:r>
      <w:r w:rsidR="00330CF6">
        <w:rPr>
          <w:color w:val="auto"/>
        </w:rPr>
        <w:t>an kimenetté alakít át, amelyet</w:t>
      </w:r>
      <w:r w:rsidR="001009C7">
        <w:rPr>
          <w:color w:val="auto"/>
        </w:rPr>
        <w:t xml:space="preserve"> </w:t>
      </w:r>
      <w:r w:rsidR="00B91D65">
        <w:rPr>
          <w:color w:val="auto"/>
        </w:rPr>
        <w:t>egy kotta</w:t>
      </w:r>
      <w:r w:rsidR="00330CF6">
        <w:rPr>
          <w:color w:val="auto"/>
        </w:rPr>
        <w:t>olvasás</w:t>
      </w:r>
      <w:r w:rsidR="001009C7">
        <w:rPr>
          <w:color w:val="auto"/>
        </w:rPr>
        <w:t>ra alkalmas program is értelmezni tud bemenetként.</w:t>
      </w:r>
    </w:p>
    <w:p w:rsidR="001009C7" w:rsidRDefault="001009C7" w:rsidP="001009C7">
      <w:pPr>
        <w:spacing w:line="360" w:lineRule="auto"/>
        <w:jc w:val="both"/>
        <w:rPr>
          <w:color w:val="auto"/>
        </w:rPr>
      </w:pPr>
      <w:r>
        <w:rPr>
          <w:color w:val="auto"/>
        </w:rPr>
        <w:t xml:space="preserve">A </w:t>
      </w:r>
      <w:r w:rsidR="002F4370">
        <w:rPr>
          <w:color w:val="auto"/>
        </w:rPr>
        <w:t>dolgozat</w:t>
      </w:r>
      <w:r>
        <w:rPr>
          <w:color w:val="auto"/>
        </w:rPr>
        <w:t xml:space="preserve"> első felében a szoftver fejlesztésének elméleti hátterével foglalkozok részletesebben</w:t>
      </w:r>
      <w:r w:rsidR="002F4370">
        <w:rPr>
          <w:color w:val="auto"/>
        </w:rPr>
        <w:t>. Ebben a részben ismertetem a legfontosabb alapokat, melyek a szoftver tényleges fejlesztéséhez elengedhetetlenek. Előszőr inkább általánosan, a használt programnyelvről és a megvalósításhoz szükséges információkról lesz szó, majd utána specifikusabban a szakdolgozathoz szükséges elemekről.</w:t>
      </w:r>
    </w:p>
    <w:p w:rsidR="002F4370" w:rsidRDefault="002F4370" w:rsidP="001009C7">
      <w:pPr>
        <w:spacing w:line="360" w:lineRule="auto"/>
        <w:jc w:val="both"/>
        <w:rPr>
          <w:color w:val="auto"/>
        </w:rPr>
      </w:pPr>
      <w:r>
        <w:rPr>
          <w:color w:val="auto"/>
        </w:rPr>
        <w:t>A diplomamunka második felében bemutatom, hogyan valósítottam meg a szoftver elkészítését. Itt már főként a gyakorlati megoldások lesznek bemutatva, a használt programkódokkal alátámasztva. Lépésről lépésre követhető lesz a programozás menete, s mellette folyamatos magyarázatok segítik az olvasót annak megértésében, hogy a feladatot miért az adott metódusokkal oldottam meg. A megvalósítás végén keletkező kimenetet is bemutatom, valamint</w:t>
      </w:r>
      <w:r w:rsidR="00303177">
        <w:rPr>
          <w:color w:val="auto"/>
        </w:rPr>
        <w:t xml:space="preserve"> különböző tesztelésekre is sor fog kerülni.</w:t>
      </w:r>
    </w:p>
    <w:p w:rsidR="00303177" w:rsidRPr="009C62AE" w:rsidRDefault="00B70D8D" w:rsidP="001009C7">
      <w:pPr>
        <w:spacing w:line="360" w:lineRule="auto"/>
        <w:jc w:val="both"/>
        <w:rPr>
          <w:color w:val="auto"/>
        </w:rPr>
      </w:pPr>
      <w:r>
        <w:rPr>
          <w:color w:val="auto"/>
        </w:rPr>
        <w:t>A szakdolgozat elkészítéséhez különböző programozási ismeretek, valamint a gépi látás és az azt támogató programcsomagok szükségesek. A megvalósítás során sok új ismeretre tettem szert, amelyek az élet során fontos tudást jelenthetnek számomra, amennyiben a jövőben szoftverfejlesztési feladatokkal lesz dolgom.</w:t>
      </w:r>
    </w:p>
    <w:p w:rsidR="007C5DF4" w:rsidRDefault="007C5DF4">
      <w:pPr>
        <w:jc w:val="center"/>
        <w:rPr>
          <w:sz w:val="28"/>
          <w:szCs w:val="28"/>
        </w:rPr>
      </w:pPr>
    </w:p>
    <w:p w:rsidR="007C5DF4" w:rsidRDefault="007C5DF4">
      <w:pPr>
        <w:jc w:val="center"/>
        <w:rPr>
          <w:sz w:val="28"/>
          <w:szCs w:val="28"/>
        </w:rPr>
      </w:pPr>
    </w:p>
    <w:p w:rsidR="007C5DF4" w:rsidRDefault="007C5DF4">
      <w:pPr>
        <w:pStyle w:val="Cmsor1"/>
        <w:pageBreakBefore/>
        <w:numPr>
          <w:ilvl w:val="0"/>
          <w:numId w:val="3"/>
        </w:numPr>
        <w:jc w:val="center"/>
        <w:rPr>
          <w:color w:val="800000"/>
          <w:sz w:val="28"/>
          <w:szCs w:val="28"/>
        </w:rPr>
      </w:pPr>
      <w:bookmarkStart w:id="3" w:name="_Toc86750420"/>
      <w:r>
        <w:rPr>
          <w:rFonts w:eastAsia="Arial" w:cs="Arial"/>
        </w:rPr>
        <w:lastRenderedPageBreak/>
        <w:t>Abstract</w:t>
      </w:r>
      <w:bookmarkEnd w:id="3"/>
    </w:p>
    <w:p w:rsidR="007C5DF4" w:rsidRDefault="00EE00AF">
      <w:pPr>
        <w:jc w:val="center"/>
        <w:rPr>
          <w:sz w:val="28"/>
          <w:szCs w:val="28"/>
        </w:rPr>
      </w:pPr>
      <w:r>
        <w:rPr>
          <w:sz w:val="28"/>
          <w:szCs w:val="28"/>
        </w:rPr>
        <w:t>Developing a sheet music digitizer software</w:t>
      </w:r>
    </w:p>
    <w:p w:rsidR="00EE00AF" w:rsidRDefault="00EE00AF" w:rsidP="00EE00AF">
      <w:pPr>
        <w:rPr>
          <w:sz w:val="28"/>
          <w:szCs w:val="28"/>
        </w:rPr>
      </w:pPr>
    </w:p>
    <w:p w:rsidR="007C5DF4" w:rsidRDefault="00626D03" w:rsidP="00B85E5A">
      <w:pPr>
        <w:spacing w:line="360" w:lineRule="auto"/>
        <w:jc w:val="both"/>
      </w:pPr>
      <w:r>
        <w:t>The aim of the dissertation is to create a software for digitizink a sheet music. The software gets a sheet music as an input, that includes notes and other symbols. The program recognizes these as well as their location, it processes the image, which it converts into an output that can also be interpretes an an input by a program that is capable of reading sheet music.</w:t>
      </w:r>
    </w:p>
    <w:p w:rsidR="00AB40B0" w:rsidRDefault="00AB40B0" w:rsidP="00B85E5A">
      <w:pPr>
        <w:spacing w:line="360" w:lineRule="auto"/>
        <w:jc w:val="both"/>
      </w:pPr>
      <w:r>
        <w:t xml:space="preserve">In the first half of the dissertation i deal with the theoretical background of software development in more detail. In this section, I describe the most important basics, that are essential for the actual development of the software. First, I will be more general, </w:t>
      </w:r>
      <w:r w:rsidR="00A4335B">
        <w:t>with t</w:t>
      </w:r>
      <w:r>
        <w:t xml:space="preserve">he </w:t>
      </w:r>
      <w:r w:rsidR="00A4335B">
        <w:t xml:space="preserve">presentation of the </w:t>
      </w:r>
      <w:r>
        <w:t>programmin</w:t>
      </w:r>
      <w:r w:rsidR="00A4335B">
        <w:t xml:space="preserve"> language used and the information needed for the implementation, then the more specific elements, whicg are needed for the dissertation.</w:t>
      </w:r>
    </w:p>
    <w:p w:rsidR="00A4335B" w:rsidRDefault="00A4335B" w:rsidP="00B85E5A">
      <w:pPr>
        <w:spacing w:line="360" w:lineRule="auto"/>
        <w:jc w:val="both"/>
      </w:pPr>
      <w:r>
        <w:t>In the second half of the dissertation I will show you how I implemented the software. Here, mainly the practical solutions will be presented, supported by the program codes used. The programming process will be followed step by step, and continuous explanations will help the reader to understand why I solved the task with the given methods. I will also present the output at the end of the implementation, and various test will take place.</w:t>
      </w:r>
    </w:p>
    <w:p w:rsidR="00A4335B" w:rsidRDefault="00A4335B" w:rsidP="00B85E5A">
      <w:pPr>
        <w:spacing w:line="360" w:lineRule="auto"/>
        <w:jc w:val="both"/>
      </w:pPr>
      <w:r>
        <w:t>The preparation of the dissertation requires various programming skils, as well as machine vision and the software packages that support it. During the implementation, I gained a lot of new knowledge, which can be an important knowledge for the rest of my life, if I have to deal with software development tasks in the future.</w:t>
      </w:r>
    </w:p>
    <w:p w:rsidR="007C5DF4" w:rsidRDefault="007C5DF4">
      <w:pPr>
        <w:pStyle w:val="Cmsor1"/>
        <w:pageBreakBefore/>
        <w:numPr>
          <w:ilvl w:val="0"/>
          <w:numId w:val="3"/>
        </w:numPr>
        <w:jc w:val="center"/>
      </w:pPr>
      <w:bookmarkStart w:id="4" w:name="_Toc86750421"/>
      <w:r>
        <w:lastRenderedPageBreak/>
        <w:t>Tartalomjegyzék</w:t>
      </w:r>
      <w:bookmarkEnd w:id="4"/>
    </w:p>
    <w:p w:rsidR="007C5DF4" w:rsidRDefault="007C5DF4">
      <w:pPr>
        <w:pStyle w:val="Szvegtrzs"/>
        <w:jc w:val="center"/>
      </w:pPr>
    </w:p>
    <w:sdt>
      <w:sdtPr>
        <w:rPr>
          <w:rFonts w:ascii="Times New Roman" w:eastAsia="WenQuanYi Zen Hei" w:hAnsi="Times New Roman" w:cs="Lohit Hindi"/>
          <w:color w:val="00000A"/>
          <w:kern w:val="1"/>
          <w:sz w:val="24"/>
          <w:szCs w:val="24"/>
          <w:lang w:eastAsia="zh-CN" w:bidi="hi-IN"/>
        </w:rPr>
        <w:id w:val="1803118929"/>
        <w:docPartObj>
          <w:docPartGallery w:val="Table of Contents"/>
          <w:docPartUnique/>
        </w:docPartObj>
      </w:sdtPr>
      <w:sdtEndPr>
        <w:rPr>
          <w:b/>
          <w:bCs/>
        </w:rPr>
      </w:sdtEndPr>
      <w:sdtContent>
        <w:p w:rsidR="007C35AC" w:rsidRDefault="007C35AC">
          <w:pPr>
            <w:pStyle w:val="Tartalomjegyzkcmsora"/>
          </w:pPr>
          <w:r>
            <w:t>Tartalom</w:t>
          </w:r>
        </w:p>
        <w:p w:rsidR="00E45AA3" w:rsidRDefault="007C35AC">
          <w:pPr>
            <w:pStyle w:val="TJ1"/>
            <w:tabs>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6750418" w:history="1">
            <w:r w:rsidR="00E45AA3" w:rsidRPr="00715EB9">
              <w:rPr>
                <w:rStyle w:val="Hiperhivatkozs"/>
                <w:noProof/>
              </w:rPr>
              <w:t>Nyilatkozat</w:t>
            </w:r>
            <w:r w:rsidR="00E45AA3">
              <w:rPr>
                <w:noProof/>
                <w:webHidden/>
              </w:rPr>
              <w:tab/>
            </w:r>
            <w:r w:rsidR="00E45AA3">
              <w:rPr>
                <w:noProof/>
                <w:webHidden/>
              </w:rPr>
              <w:fldChar w:fldCharType="begin"/>
            </w:r>
            <w:r w:rsidR="00E45AA3">
              <w:rPr>
                <w:noProof/>
                <w:webHidden/>
              </w:rPr>
              <w:instrText xml:space="preserve"> PAGEREF _Toc86750418 \h </w:instrText>
            </w:r>
            <w:r w:rsidR="00E45AA3">
              <w:rPr>
                <w:noProof/>
                <w:webHidden/>
              </w:rPr>
            </w:r>
            <w:r w:rsidR="00E45AA3">
              <w:rPr>
                <w:noProof/>
                <w:webHidden/>
              </w:rPr>
              <w:fldChar w:fldCharType="separate"/>
            </w:r>
            <w:r w:rsidR="00E45AA3">
              <w:rPr>
                <w:noProof/>
                <w:webHidden/>
              </w:rPr>
              <w:t>3</w:t>
            </w:r>
            <w:r w:rsidR="00E45AA3">
              <w:rPr>
                <w:noProof/>
                <w:webHidden/>
              </w:rPr>
              <w:fldChar w:fldCharType="end"/>
            </w:r>
          </w:hyperlink>
        </w:p>
        <w:p w:rsidR="00E45AA3" w:rsidRDefault="00D443EF">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19" w:history="1">
            <w:r w:rsidR="00E45AA3" w:rsidRPr="00715EB9">
              <w:rPr>
                <w:rStyle w:val="Hiperhivatkozs"/>
                <w:rFonts w:eastAsia="Arial" w:cs="Arial"/>
                <w:noProof/>
              </w:rPr>
              <w:t>Kivonat</w:t>
            </w:r>
            <w:r w:rsidR="00E45AA3">
              <w:rPr>
                <w:noProof/>
                <w:webHidden/>
              </w:rPr>
              <w:tab/>
            </w:r>
            <w:r w:rsidR="00E45AA3">
              <w:rPr>
                <w:noProof/>
                <w:webHidden/>
              </w:rPr>
              <w:fldChar w:fldCharType="begin"/>
            </w:r>
            <w:r w:rsidR="00E45AA3">
              <w:rPr>
                <w:noProof/>
                <w:webHidden/>
              </w:rPr>
              <w:instrText xml:space="preserve"> PAGEREF _Toc86750419 \h </w:instrText>
            </w:r>
            <w:r w:rsidR="00E45AA3">
              <w:rPr>
                <w:noProof/>
                <w:webHidden/>
              </w:rPr>
            </w:r>
            <w:r w:rsidR="00E45AA3">
              <w:rPr>
                <w:noProof/>
                <w:webHidden/>
              </w:rPr>
              <w:fldChar w:fldCharType="separate"/>
            </w:r>
            <w:r w:rsidR="00E45AA3">
              <w:rPr>
                <w:noProof/>
                <w:webHidden/>
              </w:rPr>
              <w:t>4</w:t>
            </w:r>
            <w:r w:rsidR="00E45AA3">
              <w:rPr>
                <w:noProof/>
                <w:webHidden/>
              </w:rPr>
              <w:fldChar w:fldCharType="end"/>
            </w:r>
          </w:hyperlink>
        </w:p>
        <w:p w:rsidR="00E45AA3" w:rsidRDefault="00D443EF">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20" w:history="1">
            <w:r w:rsidR="00E45AA3" w:rsidRPr="00715EB9">
              <w:rPr>
                <w:rStyle w:val="Hiperhivatkozs"/>
                <w:rFonts w:eastAsia="Arial" w:cs="Arial"/>
                <w:noProof/>
              </w:rPr>
              <w:t>Abstract</w:t>
            </w:r>
            <w:r w:rsidR="00E45AA3">
              <w:rPr>
                <w:noProof/>
                <w:webHidden/>
              </w:rPr>
              <w:tab/>
            </w:r>
            <w:r w:rsidR="00E45AA3">
              <w:rPr>
                <w:noProof/>
                <w:webHidden/>
              </w:rPr>
              <w:fldChar w:fldCharType="begin"/>
            </w:r>
            <w:r w:rsidR="00E45AA3">
              <w:rPr>
                <w:noProof/>
                <w:webHidden/>
              </w:rPr>
              <w:instrText xml:space="preserve"> PAGEREF _Toc86750420 \h </w:instrText>
            </w:r>
            <w:r w:rsidR="00E45AA3">
              <w:rPr>
                <w:noProof/>
                <w:webHidden/>
              </w:rPr>
            </w:r>
            <w:r w:rsidR="00E45AA3">
              <w:rPr>
                <w:noProof/>
                <w:webHidden/>
              </w:rPr>
              <w:fldChar w:fldCharType="separate"/>
            </w:r>
            <w:r w:rsidR="00E45AA3">
              <w:rPr>
                <w:noProof/>
                <w:webHidden/>
              </w:rPr>
              <w:t>5</w:t>
            </w:r>
            <w:r w:rsidR="00E45AA3">
              <w:rPr>
                <w:noProof/>
                <w:webHidden/>
              </w:rPr>
              <w:fldChar w:fldCharType="end"/>
            </w:r>
          </w:hyperlink>
        </w:p>
        <w:p w:rsidR="00E45AA3" w:rsidRDefault="00D443EF">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21" w:history="1">
            <w:r w:rsidR="00E45AA3" w:rsidRPr="00715EB9">
              <w:rPr>
                <w:rStyle w:val="Hiperhivatkozs"/>
                <w:noProof/>
              </w:rPr>
              <w:t>Tartalomjegyzék</w:t>
            </w:r>
            <w:r w:rsidR="00E45AA3">
              <w:rPr>
                <w:noProof/>
                <w:webHidden/>
              </w:rPr>
              <w:tab/>
            </w:r>
            <w:r w:rsidR="00E45AA3">
              <w:rPr>
                <w:noProof/>
                <w:webHidden/>
              </w:rPr>
              <w:fldChar w:fldCharType="begin"/>
            </w:r>
            <w:r w:rsidR="00E45AA3">
              <w:rPr>
                <w:noProof/>
                <w:webHidden/>
              </w:rPr>
              <w:instrText xml:space="preserve"> PAGEREF _Toc86750421 \h </w:instrText>
            </w:r>
            <w:r w:rsidR="00E45AA3">
              <w:rPr>
                <w:noProof/>
                <w:webHidden/>
              </w:rPr>
            </w:r>
            <w:r w:rsidR="00E45AA3">
              <w:rPr>
                <w:noProof/>
                <w:webHidden/>
              </w:rPr>
              <w:fldChar w:fldCharType="separate"/>
            </w:r>
            <w:r w:rsidR="00E45AA3">
              <w:rPr>
                <w:noProof/>
                <w:webHidden/>
              </w:rPr>
              <w:t>6</w:t>
            </w:r>
            <w:r w:rsidR="00E45AA3">
              <w:rPr>
                <w:noProof/>
                <w:webHidden/>
              </w:rPr>
              <w:fldChar w:fldCharType="end"/>
            </w:r>
          </w:hyperlink>
        </w:p>
        <w:p w:rsidR="00E45AA3" w:rsidRDefault="00D443EF">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2" w:history="1">
            <w:r w:rsidR="00E45AA3" w:rsidRPr="00715EB9">
              <w:rPr>
                <w:rStyle w:val="Hiperhivatkozs"/>
                <w:rFonts w:cs="Times New Roman"/>
                <w:noProof/>
              </w:rPr>
              <w:t>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Bevezetés</w:t>
            </w:r>
            <w:r w:rsidR="00E45AA3">
              <w:rPr>
                <w:noProof/>
                <w:webHidden/>
              </w:rPr>
              <w:tab/>
            </w:r>
            <w:r w:rsidR="00E45AA3">
              <w:rPr>
                <w:noProof/>
                <w:webHidden/>
              </w:rPr>
              <w:fldChar w:fldCharType="begin"/>
            </w:r>
            <w:r w:rsidR="00E45AA3">
              <w:rPr>
                <w:noProof/>
                <w:webHidden/>
              </w:rPr>
              <w:instrText xml:space="preserve"> PAGEREF _Toc86750422 \h </w:instrText>
            </w:r>
            <w:r w:rsidR="00E45AA3">
              <w:rPr>
                <w:noProof/>
                <w:webHidden/>
              </w:rPr>
            </w:r>
            <w:r w:rsidR="00E45AA3">
              <w:rPr>
                <w:noProof/>
                <w:webHidden/>
              </w:rPr>
              <w:fldChar w:fldCharType="separate"/>
            </w:r>
            <w:r w:rsidR="00E45AA3">
              <w:rPr>
                <w:noProof/>
                <w:webHidden/>
              </w:rPr>
              <w:t>7</w:t>
            </w:r>
            <w:r w:rsidR="00E45AA3">
              <w:rPr>
                <w:noProof/>
                <w:webHidden/>
              </w:rPr>
              <w:fldChar w:fldCharType="end"/>
            </w:r>
          </w:hyperlink>
        </w:p>
        <w:p w:rsidR="00E45AA3" w:rsidRDefault="00D443EF">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3" w:history="1">
            <w:r w:rsidR="00E45AA3" w:rsidRPr="00715EB9">
              <w:rPr>
                <w:rStyle w:val="Hiperhivatkozs"/>
                <w:rFonts w:cs="Times New Roman"/>
                <w:noProof/>
              </w:rPr>
              <w:t>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programozási nyelv</w:t>
            </w:r>
            <w:r w:rsidR="00E45AA3">
              <w:rPr>
                <w:noProof/>
                <w:webHidden/>
              </w:rPr>
              <w:tab/>
            </w:r>
            <w:r w:rsidR="00E45AA3">
              <w:rPr>
                <w:noProof/>
                <w:webHidden/>
              </w:rPr>
              <w:fldChar w:fldCharType="begin"/>
            </w:r>
            <w:r w:rsidR="00E45AA3">
              <w:rPr>
                <w:noProof/>
                <w:webHidden/>
              </w:rPr>
              <w:instrText xml:space="preserve"> PAGEREF _Toc86750423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4" w:history="1">
            <w:r w:rsidR="00E45AA3" w:rsidRPr="00715EB9">
              <w:rPr>
                <w:rStyle w:val="Hiperhivatkozs"/>
                <w:rFonts w:cs="Times New Roman"/>
                <w:noProof/>
              </w:rPr>
              <w:t>2.1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nyelvek fejlődése</w:t>
            </w:r>
            <w:r w:rsidR="00E45AA3">
              <w:rPr>
                <w:noProof/>
                <w:webHidden/>
              </w:rPr>
              <w:tab/>
            </w:r>
            <w:r w:rsidR="00E45AA3">
              <w:rPr>
                <w:noProof/>
                <w:webHidden/>
              </w:rPr>
              <w:fldChar w:fldCharType="begin"/>
            </w:r>
            <w:r w:rsidR="00E45AA3">
              <w:rPr>
                <w:noProof/>
                <w:webHidden/>
              </w:rPr>
              <w:instrText xml:space="preserve"> PAGEREF _Toc86750424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5" w:history="1">
            <w:r w:rsidR="00E45AA3" w:rsidRPr="00715EB9">
              <w:rPr>
                <w:rStyle w:val="Hiperhivatkozs"/>
                <w:rFonts w:cs="Times New Roman"/>
                <w:noProof/>
              </w:rPr>
              <w:t>2.2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programozási nyelvek generációi</w:t>
            </w:r>
            <w:r w:rsidR="00E45AA3">
              <w:rPr>
                <w:noProof/>
                <w:webHidden/>
              </w:rPr>
              <w:tab/>
            </w:r>
            <w:r w:rsidR="00E45AA3">
              <w:rPr>
                <w:noProof/>
                <w:webHidden/>
              </w:rPr>
              <w:fldChar w:fldCharType="begin"/>
            </w:r>
            <w:r w:rsidR="00E45AA3">
              <w:rPr>
                <w:noProof/>
                <w:webHidden/>
              </w:rPr>
              <w:instrText xml:space="preserve"> PAGEREF _Toc86750425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6" w:history="1">
            <w:r w:rsidR="00E45AA3" w:rsidRPr="00715EB9">
              <w:rPr>
                <w:rStyle w:val="Hiperhivatkozs"/>
                <w:rFonts w:cs="Times New Roman"/>
                <w:noProof/>
              </w:rPr>
              <w:t>2.3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Imperatív és Deklaratív nyelvek</w:t>
            </w:r>
            <w:r w:rsidR="00E45AA3">
              <w:rPr>
                <w:noProof/>
                <w:webHidden/>
              </w:rPr>
              <w:tab/>
            </w:r>
            <w:r w:rsidR="00E45AA3">
              <w:rPr>
                <w:noProof/>
                <w:webHidden/>
              </w:rPr>
              <w:fldChar w:fldCharType="begin"/>
            </w:r>
            <w:r w:rsidR="00E45AA3">
              <w:rPr>
                <w:noProof/>
                <w:webHidden/>
              </w:rPr>
              <w:instrText xml:space="preserve"> PAGEREF _Toc86750426 \h </w:instrText>
            </w:r>
            <w:r w:rsidR="00E45AA3">
              <w:rPr>
                <w:noProof/>
                <w:webHidden/>
              </w:rPr>
            </w:r>
            <w:r w:rsidR="00E45AA3">
              <w:rPr>
                <w:noProof/>
                <w:webHidden/>
              </w:rPr>
              <w:fldChar w:fldCharType="separate"/>
            </w:r>
            <w:r w:rsidR="00E45AA3">
              <w:rPr>
                <w:noProof/>
                <w:webHidden/>
              </w:rPr>
              <w:t>10</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7" w:history="1">
            <w:r w:rsidR="00E45AA3" w:rsidRPr="00715EB9">
              <w:rPr>
                <w:rStyle w:val="Hiperhivatkozs"/>
                <w:rFonts w:cs="Times New Roman"/>
                <w:noProof/>
              </w:rPr>
              <w:t>2.4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Eljárásorientált és Objektumorientált nyelvek</w:t>
            </w:r>
            <w:r w:rsidR="00E45AA3">
              <w:rPr>
                <w:noProof/>
                <w:webHidden/>
              </w:rPr>
              <w:tab/>
            </w:r>
            <w:r w:rsidR="00E45AA3">
              <w:rPr>
                <w:noProof/>
                <w:webHidden/>
              </w:rPr>
              <w:fldChar w:fldCharType="begin"/>
            </w:r>
            <w:r w:rsidR="00E45AA3">
              <w:rPr>
                <w:noProof/>
                <w:webHidden/>
              </w:rPr>
              <w:instrText xml:space="preserve"> PAGEREF _Toc86750427 \h </w:instrText>
            </w:r>
            <w:r w:rsidR="00E45AA3">
              <w:rPr>
                <w:noProof/>
                <w:webHidden/>
              </w:rPr>
            </w:r>
            <w:r w:rsidR="00E45AA3">
              <w:rPr>
                <w:noProof/>
                <w:webHidden/>
              </w:rPr>
              <w:fldChar w:fldCharType="separate"/>
            </w:r>
            <w:r w:rsidR="00E45AA3">
              <w:rPr>
                <w:noProof/>
                <w:webHidden/>
              </w:rPr>
              <w:t>10</w:t>
            </w:r>
            <w:r w:rsidR="00E45AA3">
              <w:rPr>
                <w:noProof/>
                <w:webHidden/>
              </w:rPr>
              <w:fldChar w:fldCharType="end"/>
            </w:r>
          </w:hyperlink>
        </w:p>
        <w:p w:rsidR="00E45AA3" w:rsidRDefault="00D443EF">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8" w:history="1">
            <w:r w:rsidR="00E45AA3" w:rsidRPr="00715EB9">
              <w:rPr>
                <w:rStyle w:val="Hiperhivatkozs"/>
                <w:rFonts w:cs="Times New Roman"/>
                <w:noProof/>
              </w:rPr>
              <w:t>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Python</w:t>
            </w:r>
            <w:r w:rsidR="00E45AA3">
              <w:rPr>
                <w:noProof/>
                <w:webHidden/>
              </w:rPr>
              <w:tab/>
            </w:r>
            <w:r w:rsidR="00E45AA3">
              <w:rPr>
                <w:noProof/>
                <w:webHidden/>
              </w:rPr>
              <w:fldChar w:fldCharType="begin"/>
            </w:r>
            <w:r w:rsidR="00E45AA3">
              <w:rPr>
                <w:noProof/>
                <w:webHidden/>
              </w:rPr>
              <w:instrText xml:space="preserve"> PAGEREF _Toc86750428 \h </w:instrText>
            </w:r>
            <w:r w:rsidR="00E45AA3">
              <w:rPr>
                <w:noProof/>
                <w:webHidden/>
              </w:rPr>
            </w:r>
            <w:r w:rsidR="00E45AA3">
              <w:rPr>
                <w:noProof/>
                <w:webHidden/>
              </w:rPr>
              <w:fldChar w:fldCharType="separate"/>
            </w:r>
            <w:r w:rsidR="00E45AA3">
              <w:rPr>
                <w:noProof/>
                <w:webHidden/>
              </w:rPr>
              <w:t>11</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9" w:history="1">
            <w:r w:rsidR="00E45AA3" w:rsidRPr="00715EB9">
              <w:rPr>
                <w:rStyle w:val="Hiperhivatkozs"/>
                <w:rFonts w:cs="Times New Roman"/>
                <w:noProof/>
              </w:rPr>
              <w:t>3.1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Története</w:t>
            </w:r>
            <w:r w:rsidR="00E45AA3">
              <w:rPr>
                <w:noProof/>
                <w:webHidden/>
              </w:rPr>
              <w:tab/>
            </w:r>
            <w:r w:rsidR="00E45AA3">
              <w:rPr>
                <w:noProof/>
                <w:webHidden/>
              </w:rPr>
              <w:fldChar w:fldCharType="begin"/>
            </w:r>
            <w:r w:rsidR="00E45AA3">
              <w:rPr>
                <w:noProof/>
                <w:webHidden/>
              </w:rPr>
              <w:instrText xml:space="preserve"> PAGEREF _Toc86750429 \h </w:instrText>
            </w:r>
            <w:r w:rsidR="00E45AA3">
              <w:rPr>
                <w:noProof/>
                <w:webHidden/>
              </w:rPr>
            </w:r>
            <w:r w:rsidR="00E45AA3">
              <w:rPr>
                <w:noProof/>
                <w:webHidden/>
              </w:rPr>
              <w:fldChar w:fldCharType="separate"/>
            </w:r>
            <w:r w:rsidR="00E45AA3">
              <w:rPr>
                <w:noProof/>
                <w:webHidden/>
              </w:rPr>
              <w:t>11</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0" w:history="1">
            <w:r w:rsidR="00E45AA3" w:rsidRPr="00715EB9">
              <w:rPr>
                <w:rStyle w:val="Hiperhivatkozs"/>
                <w:rFonts w:cs="Times New Roman"/>
                <w:noProof/>
              </w:rPr>
              <w:t>3.2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Python néhány fontos jellemzője:</w:t>
            </w:r>
            <w:r w:rsidR="00E45AA3">
              <w:rPr>
                <w:noProof/>
                <w:webHidden/>
              </w:rPr>
              <w:tab/>
            </w:r>
            <w:r w:rsidR="00E45AA3">
              <w:rPr>
                <w:noProof/>
                <w:webHidden/>
              </w:rPr>
              <w:fldChar w:fldCharType="begin"/>
            </w:r>
            <w:r w:rsidR="00E45AA3">
              <w:rPr>
                <w:noProof/>
                <w:webHidden/>
              </w:rPr>
              <w:instrText xml:space="preserve"> PAGEREF _Toc86750430 \h </w:instrText>
            </w:r>
            <w:r w:rsidR="00E45AA3">
              <w:rPr>
                <w:noProof/>
                <w:webHidden/>
              </w:rPr>
            </w:r>
            <w:r w:rsidR="00E45AA3">
              <w:rPr>
                <w:noProof/>
                <w:webHidden/>
              </w:rPr>
              <w:fldChar w:fldCharType="separate"/>
            </w:r>
            <w:r w:rsidR="00E45AA3">
              <w:rPr>
                <w:noProof/>
                <w:webHidden/>
              </w:rPr>
              <w:t>12</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1" w:history="1">
            <w:r w:rsidR="00E45AA3" w:rsidRPr="00715EB9">
              <w:rPr>
                <w:rStyle w:val="Hiperhivatkozs"/>
                <w:rFonts w:cs="Times New Roman"/>
                <w:noProof/>
              </w:rPr>
              <w:t>3.3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További tulajdonságok</w:t>
            </w:r>
            <w:r w:rsidR="00E45AA3">
              <w:rPr>
                <w:noProof/>
                <w:webHidden/>
              </w:rPr>
              <w:tab/>
            </w:r>
            <w:r w:rsidR="00E45AA3">
              <w:rPr>
                <w:noProof/>
                <w:webHidden/>
              </w:rPr>
              <w:fldChar w:fldCharType="begin"/>
            </w:r>
            <w:r w:rsidR="00E45AA3">
              <w:rPr>
                <w:noProof/>
                <w:webHidden/>
              </w:rPr>
              <w:instrText xml:space="preserve"> PAGEREF _Toc86750431 \h </w:instrText>
            </w:r>
            <w:r w:rsidR="00E45AA3">
              <w:rPr>
                <w:noProof/>
                <w:webHidden/>
              </w:rPr>
            </w:r>
            <w:r w:rsidR="00E45AA3">
              <w:rPr>
                <w:noProof/>
                <w:webHidden/>
              </w:rPr>
              <w:fldChar w:fldCharType="separate"/>
            </w:r>
            <w:r w:rsidR="00E45AA3">
              <w:rPr>
                <w:noProof/>
                <w:webHidden/>
              </w:rPr>
              <w:t>13</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2" w:history="1">
            <w:r w:rsidR="00E45AA3" w:rsidRPr="00715EB9">
              <w:rPr>
                <w:rStyle w:val="Hiperhivatkozs"/>
                <w:rFonts w:cs="Times New Roman"/>
                <w:noProof/>
              </w:rPr>
              <w:t>3.4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Milyen programok írásához jó?</w:t>
            </w:r>
            <w:r w:rsidR="00E45AA3">
              <w:rPr>
                <w:noProof/>
                <w:webHidden/>
              </w:rPr>
              <w:tab/>
            </w:r>
            <w:r w:rsidR="00E45AA3">
              <w:rPr>
                <w:noProof/>
                <w:webHidden/>
              </w:rPr>
              <w:fldChar w:fldCharType="begin"/>
            </w:r>
            <w:r w:rsidR="00E45AA3">
              <w:rPr>
                <w:noProof/>
                <w:webHidden/>
              </w:rPr>
              <w:instrText xml:space="preserve"> PAGEREF _Toc86750432 \h </w:instrText>
            </w:r>
            <w:r w:rsidR="00E45AA3">
              <w:rPr>
                <w:noProof/>
                <w:webHidden/>
              </w:rPr>
            </w:r>
            <w:r w:rsidR="00E45AA3">
              <w:rPr>
                <w:noProof/>
                <w:webHidden/>
              </w:rPr>
              <w:fldChar w:fldCharType="separate"/>
            </w:r>
            <w:r w:rsidR="00E45AA3">
              <w:rPr>
                <w:noProof/>
                <w:webHidden/>
              </w:rPr>
              <w:t>13</w:t>
            </w:r>
            <w:r w:rsidR="00E45AA3">
              <w:rPr>
                <w:noProof/>
                <w:webHidden/>
              </w:rPr>
              <w:fldChar w:fldCharType="end"/>
            </w:r>
          </w:hyperlink>
        </w:p>
        <w:p w:rsidR="00E45AA3" w:rsidRDefault="00D443EF">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33" w:history="1">
            <w:r w:rsidR="00E45AA3" w:rsidRPr="00715EB9">
              <w:rPr>
                <w:rStyle w:val="Hiperhivatkozs"/>
                <w:rFonts w:cs="Times New Roman"/>
                <w:noProof/>
              </w:rPr>
              <w:t>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Gépi látás</w:t>
            </w:r>
            <w:r w:rsidR="00E45AA3">
              <w:rPr>
                <w:noProof/>
                <w:webHidden/>
              </w:rPr>
              <w:tab/>
            </w:r>
            <w:r w:rsidR="00E45AA3">
              <w:rPr>
                <w:noProof/>
                <w:webHidden/>
              </w:rPr>
              <w:fldChar w:fldCharType="begin"/>
            </w:r>
            <w:r w:rsidR="00E45AA3">
              <w:rPr>
                <w:noProof/>
                <w:webHidden/>
              </w:rPr>
              <w:instrText xml:space="preserve"> PAGEREF _Toc86750433 \h </w:instrText>
            </w:r>
            <w:r w:rsidR="00E45AA3">
              <w:rPr>
                <w:noProof/>
                <w:webHidden/>
              </w:rPr>
            </w:r>
            <w:r w:rsidR="00E45AA3">
              <w:rPr>
                <w:noProof/>
                <w:webHidden/>
              </w:rPr>
              <w:fldChar w:fldCharType="separate"/>
            </w:r>
            <w:r w:rsidR="00E45AA3">
              <w:rPr>
                <w:noProof/>
                <w:webHidden/>
              </w:rPr>
              <w:t>14</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4" w:history="1">
            <w:r w:rsidR="00E45AA3" w:rsidRPr="00715EB9">
              <w:rPr>
                <w:rStyle w:val="Hiperhivatkozs"/>
                <w:rFonts w:cs="Times New Roman"/>
                <w:noProof/>
              </w:rPr>
              <w:t>4.1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Alkalmazási területei</w:t>
            </w:r>
            <w:r w:rsidR="00E45AA3">
              <w:rPr>
                <w:noProof/>
                <w:webHidden/>
              </w:rPr>
              <w:tab/>
            </w:r>
            <w:r w:rsidR="00E45AA3">
              <w:rPr>
                <w:noProof/>
                <w:webHidden/>
              </w:rPr>
              <w:fldChar w:fldCharType="begin"/>
            </w:r>
            <w:r w:rsidR="00E45AA3">
              <w:rPr>
                <w:noProof/>
                <w:webHidden/>
              </w:rPr>
              <w:instrText xml:space="preserve"> PAGEREF _Toc86750434 \h </w:instrText>
            </w:r>
            <w:r w:rsidR="00E45AA3">
              <w:rPr>
                <w:noProof/>
                <w:webHidden/>
              </w:rPr>
            </w:r>
            <w:r w:rsidR="00E45AA3">
              <w:rPr>
                <w:noProof/>
                <w:webHidden/>
              </w:rPr>
              <w:fldChar w:fldCharType="separate"/>
            </w:r>
            <w:r w:rsidR="00E45AA3">
              <w:rPr>
                <w:noProof/>
                <w:webHidden/>
              </w:rPr>
              <w:t>15</w:t>
            </w:r>
            <w:r w:rsidR="00E45AA3">
              <w:rPr>
                <w:noProof/>
                <w:webHidden/>
              </w:rPr>
              <w:fldChar w:fldCharType="end"/>
            </w:r>
          </w:hyperlink>
        </w:p>
        <w:p w:rsidR="00E45AA3" w:rsidRDefault="00D443EF">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35" w:history="1">
            <w:r w:rsidR="00E45AA3" w:rsidRPr="00715EB9">
              <w:rPr>
                <w:rStyle w:val="Hiperhivatkozs"/>
                <w:rFonts w:cs="Times New Roman"/>
                <w:noProof/>
              </w:rPr>
              <w:t>5.</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 megtervezése</w:t>
            </w:r>
            <w:r w:rsidR="00E45AA3">
              <w:rPr>
                <w:noProof/>
                <w:webHidden/>
              </w:rPr>
              <w:tab/>
            </w:r>
            <w:r w:rsidR="00E45AA3">
              <w:rPr>
                <w:noProof/>
                <w:webHidden/>
              </w:rPr>
              <w:fldChar w:fldCharType="begin"/>
            </w:r>
            <w:r w:rsidR="00E45AA3">
              <w:rPr>
                <w:noProof/>
                <w:webHidden/>
              </w:rPr>
              <w:instrText xml:space="preserve"> PAGEREF _Toc86750435 \h </w:instrText>
            </w:r>
            <w:r w:rsidR="00E45AA3">
              <w:rPr>
                <w:noProof/>
                <w:webHidden/>
              </w:rPr>
            </w:r>
            <w:r w:rsidR="00E45AA3">
              <w:rPr>
                <w:noProof/>
                <w:webHidden/>
              </w:rPr>
              <w:fldChar w:fldCharType="separate"/>
            </w:r>
            <w:r w:rsidR="00E45AA3">
              <w:rPr>
                <w:noProof/>
                <w:webHidden/>
              </w:rPr>
              <w:t>17</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6" w:history="1">
            <w:r w:rsidR="00E45AA3" w:rsidRPr="00715EB9">
              <w:rPr>
                <w:rStyle w:val="Hiperhivatkozs"/>
                <w:rFonts w:cs="Times New Roman"/>
                <w:noProof/>
              </w:rPr>
              <w:t>5.1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Thresholding</w:t>
            </w:r>
            <w:r w:rsidR="00E45AA3">
              <w:rPr>
                <w:noProof/>
                <w:webHidden/>
              </w:rPr>
              <w:tab/>
            </w:r>
            <w:r w:rsidR="00E45AA3">
              <w:rPr>
                <w:noProof/>
                <w:webHidden/>
              </w:rPr>
              <w:fldChar w:fldCharType="begin"/>
            </w:r>
            <w:r w:rsidR="00E45AA3">
              <w:rPr>
                <w:noProof/>
                <w:webHidden/>
              </w:rPr>
              <w:instrText xml:space="preserve"> PAGEREF _Toc86750436 \h </w:instrText>
            </w:r>
            <w:r w:rsidR="00E45AA3">
              <w:rPr>
                <w:noProof/>
                <w:webHidden/>
              </w:rPr>
            </w:r>
            <w:r w:rsidR="00E45AA3">
              <w:rPr>
                <w:noProof/>
                <w:webHidden/>
              </w:rPr>
              <w:fldChar w:fldCharType="separate"/>
            </w:r>
            <w:r w:rsidR="00E45AA3">
              <w:rPr>
                <w:noProof/>
                <w:webHidden/>
              </w:rPr>
              <w:t>18</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7" w:history="1">
            <w:r w:rsidR="00E45AA3" w:rsidRPr="00715EB9">
              <w:rPr>
                <w:rStyle w:val="Hiperhivatkozs"/>
                <w:rFonts w:cs="Times New Roman"/>
                <w:noProof/>
              </w:rPr>
              <w:t>5.2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Vonalkeresés</w:t>
            </w:r>
            <w:r w:rsidR="00E45AA3">
              <w:rPr>
                <w:noProof/>
                <w:webHidden/>
              </w:rPr>
              <w:tab/>
            </w:r>
            <w:r w:rsidR="00E45AA3">
              <w:rPr>
                <w:noProof/>
                <w:webHidden/>
              </w:rPr>
              <w:fldChar w:fldCharType="begin"/>
            </w:r>
            <w:r w:rsidR="00E45AA3">
              <w:rPr>
                <w:noProof/>
                <w:webHidden/>
              </w:rPr>
              <w:instrText xml:space="preserve"> PAGEREF _Toc86750437 \h </w:instrText>
            </w:r>
            <w:r w:rsidR="00E45AA3">
              <w:rPr>
                <w:noProof/>
                <w:webHidden/>
              </w:rPr>
            </w:r>
            <w:r w:rsidR="00E45AA3">
              <w:rPr>
                <w:noProof/>
                <w:webHidden/>
              </w:rPr>
              <w:fldChar w:fldCharType="separate"/>
            </w:r>
            <w:r w:rsidR="00E45AA3">
              <w:rPr>
                <w:noProof/>
                <w:webHidden/>
              </w:rPr>
              <w:t>20</w:t>
            </w:r>
            <w:r w:rsidR="00E45AA3">
              <w:rPr>
                <w:noProof/>
                <w:webHidden/>
              </w:rPr>
              <w:fldChar w:fldCharType="end"/>
            </w:r>
          </w:hyperlink>
        </w:p>
        <w:p w:rsidR="00E45AA3" w:rsidRDefault="00D443EF">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38" w:history="1">
            <w:r w:rsidR="00E45AA3" w:rsidRPr="00715EB9">
              <w:rPr>
                <w:rStyle w:val="Hiperhivatkozs"/>
                <w:rFonts w:cs="Times New Roman"/>
                <w:noProof/>
              </w:rPr>
              <w:t>5.2.1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Hough Line Transform</w:t>
            </w:r>
            <w:r w:rsidR="00E45AA3">
              <w:rPr>
                <w:noProof/>
                <w:webHidden/>
              </w:rPr>
              <w:tab/>
            </w:r>
            <w:r w:rsidR="00E45AA3">
              <w:rPr>
                <w:noProof/>
                <w:webHidden/>
              </w:rPr>
              <w:fldChar w:fldCharType="begin"/>
            </w:r>
            <w:r w:rsidR="00E45AA3">
              <w:rPr>
                <w:noProof/>
                <w:webHidden/>
              </w:rPr>
              <w:instrText xml:space="preserve"> PAGEREF _Toc86750438 \h </w:instrText>
            </w:r>
            <w:r w:rsidR="00E45AA3">
              <w:rPr>
                <w:noProof/>
                <w:webHidden/>
              </w:rPr>
            </w:r>
            <w:r w:rsidR="00E45AA3">
              <w:rPr>
                <w:noProof/>
                <w:webHidden/>
              </w:rPr>
              <w:fldChar w:fldCharType="separate"/>
            </w:r>
            <w:r w:rsidR="00E45AA3">
              <w:rPr>
                <w:noProof/>
                <w:webHidden/>
              </w:rPr>
              <w:t>20</w:t>
            </w:r>
            <w:r w:rsidR="00E45AA3">
              <w:rPr>
                <w:noProof/>
                <w:webHidden/>
              </w:rPr>
              <w:fldChar w:fldCharType="end"/>
            </w:r>
          </w:hyperlink>
        </w:p>
        <w:p w:rsidR="00E45AA3" w:rsidRDefault="00D443EF">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39" w:history="1">
            <w:r w:rsidR="00E45AA3" w:rsidRPr="00715EB9">
              <w:rPr>
                <w:rStyle w:val="Hiperhivatkozs"/>
                <w:rFonts w:cs="Times New Roman"/>
                <w:noProof/>
              </w:rPr>
              <w:t>5.2.2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Probabilistic Hough Transform</w:t>
            </w:r>
            <w:r w:rsidR="00E45AA3">
              <w:rPr>
                <w:noProof/>
                <w:webHidden/>
              </w:rPr>
              <w:tab/>
            </w:r>
            <w:r w:rsidR="00E45AA3">
              <w:rPr>
                <w:noProof/>
                <w:webHidden/>
              </w:rPr>
              <w:fldChar w:fldCharType="begin"/>
            </w:r>
            <w:r w:rsidR="00E45AA3">
              <w:rPr>
                <w:noProof/>
                <w:webHidden/>
              </w:rPr>
              <w:instrText xml:space="preserve"> PAGEREF _Toc86750439 \h </w:instrText>
            </w:r>
            <w:r w:rsidR="00E45AA3">
              <w:rPr>
                <w:noProof/>
                <w:webHidden/>
              </w:rPr>
            </w:r>
            <w:r w:rsidR="00E45AA3">
              <w:rPr>
                <w:noProof/>
                <w:webHidden/>
              </w:rPr>
              <w:fldChar w:fldCharType="separate"/>
            </w:r>
            <w:r w:rsidR="00E45AA3">
              <w:rPr>
                <w:noProof/>
                <w:webHidden/>
              </w:rPr>
              <w:t>22</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0" w:history="1">
            <w:r w:rsidR="00E45AA3" w:rsidRPr="00715EB9">
              <w:rPr>
                <w:rStyle w:val="Hiperhivatkozs"/>
                <w:rFonts w:cs="Times New Roman"/>
                <w:noProof/>
              </w:rPr>
              <w:t>5.3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Kontúrkeresés</w:t>
            </w:r>
            <w:r w:rsidR="00E45AA3">
              <w:rPr>
                <w:noProof/>
                <w:webHidden/>
              </w:rPr>
              <w:tab/>
            </w:r>
            <w:r w:rsidR="00E45AA3">
              <w:rPr>
                <w:noProof/>
                <w:webHidden/>
              </w:rPr>
              <w:fldChar w:fldCharType="begin"/>
            </w:r>
            <w:r w:rsidR="00E45AA3">
              <w:rPr>
                <w:noProof/>
                <w:webHidden/>
              </w:rPr>
              <w:instrText xml:space="preserve"> PAGEREF _Toc86750440 \h </w:instrText>
            </w:r>
            <w:r w:rsidR="00E45AA3">
              <w:rPr>
                <w:noProof/>
                <w:webHidden/>
              </w:rPr>
            </w:r>
            <w:r w:rsidR="00E45AA3">
              <w:rPr>
                <w:noProof/>
                <w:webHidden/>
              </w:rPr>
              <w:fldChar w:fldCharType="separate"/>
            </w:r>
            <w:r w:rsidR="00E45AA3">
              <w:rPr>
                <w:noProof/>
                <w:webHidden/>
              </w:rPr>
              <w:t>24</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1" w:history="1">
            <w:r w:rsidR="00E45AA3" w:rsidRPr="00715EB9">
              <w:rPr>
                <w:rStyle w:val="Hiperhivatkozs"/>
                <w:rFonts w:cs="Times New Roman"/>
                <w:noProof/>
              </w:rPr>
              <w:t>5.4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Konvolúciós neurális hálózat</w:t>
            </w:r>
            <w:r w:rsidR="00E45AA3">
              <w:rPr>
                <w:noProof/>
                <w:webHidden/>
              </w:rPr>
              <w:tab/>
            </w:r>
            <w:r w:rsidR="00E45AA3">
              <w:rPr>
                <w:noProof/>
                <w:webHidden/>
              </w:rPr>
              <w:fldChar w:fldCharType="begin"/>
            </w:r>
            <w:r w:rsidR="00E45AA3">
              <w:rPr>
                <w:noProof/>
                <w:webHidden/>
              </w:rPr>
              <w:instrText xml:space="preserve"> PAGEREF _Toc86750441 \h </w:instrText>
            </w:r>
            <w:r w:rsidR="00E45AA3">
              <w:rPr>
                <w:noProof/>
                <w:webHidden/>
              </w:rPr>
            </w:r>
            <w:r w:rsidR="00E45AA3">
              <w:rPr>
                <w:noProof/>
                <w:webHidden/>
              </w:rPr>
              <w:fldChar w:fldCharType="separate"/>
            </w:r>
            <w:r w:rsidR="00E45AA3">
              <w:rPr>
                <w:noProof/>
                <w:webHidden/>
              </w:rPr>
              <w:t>26</w:t>
            </w:r>
            <w:r w:rsidR="00E45AA3">
              <w:rPr>
                <w:noProof/>
                <w:webHidden/>
              </w:rPr>
              <w:fldChar w:fldCharType="end"/>
            </w:r>
          </w:hyperlink>
        </w:p>
        <w:p w:rsidR="00E45AA3" w:rsidRDefault="00D443EF">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42" w:history="1">
            <w:r w:rsidR="00E45AA3" w:rsidRPr="00715EB9">
              <w:rPr>
                <w:rStyle w:val="Hiperhivatkozs"/>
                <w:rFonts w:cs="Times New Roman"/>
                <w:noProof/>
              </w:rPr>
              <w:t>5.4.1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hagyományos CNN szerkezete</w:t>
            </w:r>
            <w:r w:rsidR="00E45AA3">
              <w:rPr>
                <w:noProof/>
                <w:webHidden/>
              </w:rPr>
              <w:tab/>
            </w:r>
            <w:r w:rsidR="00E45AA3">
              <w:rPr>
                <w:noProof/>
                <w:webHidden/>
              </w:rPr>
              <w:fldChar w:fldCharType="begin"/>
            </w:r>
            <w:r w:rsidR="00E45AA3">
              <w:rPr>
                <w:noProof/>
                <w:webHidden/>
              </w:rPr>
              <w:instrText xml:space="preserve"> PAGEREF _Toc86750442 \h </w:instrText>
            </w:r>
            <w:r w:rsidR="00E45AA3">
              <w:rPr>
                <w:noProof/>
                <w:webHidden/>
              </w:rPr>
            </w:r>
            <w:r w:rsidR="00E45AA3">
              <w:rPr>
                <w:noProof/>
                <w:webHidden/>
              </w:rPr>
              <w:fldChar w:fldCharType="separate"/>
            </w:r>
            <w:r w:rsidR="00E45AA3">
              <w:rPr>
                <w:noProof/>
                <w:webHidden/>
              </w:rPr>
              <w:t>28</w:t>
            </w:r>
            <w:r w:rsidR="00E45AA3">
              <w:rPr>
                <w:noProof/>
                <w:webHidden/>
              </w:rPr>
              <w:fldChar w:fldCharType="end"/>
            </w:r>
          </w:hyperlink>
        </w:p>
        <w:p w:rsidR="00E45AA3" w:rsidRDefault="00D443EF">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43" w:history="1">
            <w:r w:rsidR="00E45AA3" w:rsidRPr="00715EB9">
              <w:rPr>
                <w:rStyle w:val="Hiperhivatkozs"/>
                <w:rFonts w:cs="Times New Roman"/>
                <w:noProof/>
              </w:rPr>
              <w:t>5.4.2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Objektum felismerés a CNN használatával</w:t>
            </w:r>
            <w:r w:rsidR="00E45AA3">
              <w:rPr>
                <w:noProof/>
                <w:webHidden/>
              </w:rPr>
              <w:tab/>
            </w:r>
            <w:r w:rsidR="00E45AA3">
              <w:rPr>
                <w:noProof/>
                <w:webHidden/>
              </w:rPr>
              <w:fldChar w:fldCharType="begin"/>
            </w:r>
            <w:r w:rsidR="00E45AA3">
              <w:rPr>
                <w:noProof/>
                <w:webHidden/>
              </w:rPr>
              <w:instrText xml:space="preserve"> PAGEREF _Toc86750443 \h </w:instrText>
            </w:r>
            <w:r w:rsidR="00E45AA3">
              <w:rPr>
                <w:noProof/>
                <w:webHidden/>
              </w:rPr>
            </w:r>
            <w:r w:rsidR="00E45AA3">
              <w:rPr>
                <w:noProof/>
                <w:webHidden/>
              </w:rPr>
              <w:fldChar w:fldCharType="separate"/>
            </w:r>
            <w:r w:rsidR="00E45AA3">
              <w:rPr>
                <w:noProof/>
                <w:webHidden/>
              </w:rPr>
              <w:t>29</w:t>
            </w:r>
            <w:r w:rsidR="00E45AA3">
              <w:rPr>
                <w:noProof/>
                <w:webHidden/>
              </w:rPr>
              <w:fldChar w:fldCharType="end"/>
            </w:r>
          </w:hyperlink>
        </w:p>
        <w:p w:rsidR="00E45AA3" w:rsidRDefault="00D443EF">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4" w:history="1">
            <w:r w:rsidR="00E45AA3" w:rsidRPr="00715EB9">
              <w:rPr>
                <w:rStyle w:val="Hiperhivatkozs"/>
                <w:rFonts w:cs="Times New Roman"/>
                <w:noProof/>
              </w:rPr>
              <w:t>5.5</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Régiókon alapuló konvolúciós neurális hálózat</w:t>
            </w:r>
            <w:r w:rsidR="00E45AA3">
              <w:rPr>
                <w:noProof/>
                <w:webHidden/>
              </w:rPr>
              <w:tab/>
            </w:r>
            <w:r w:rsidR="00E45AA3">
              <w:rPr>
                <w:noProof/>
                <w:webHidden/>
              </w:rPr>
              <w:fldChar w:fldCharType="begin"/>
            </w:r>
            <w:r w:rsidR="00E45AA3">
              <w:rPr>
                <w:noProof/>
                <w:webHidden/>
              </w:rPr>
              <w:instrText xml:space="preserve"> PAGEREF _Toc86750444 \h </w:instrText>
            </w:r>
            <w:r w:rsidR="00E45AA3">
              <w:rPr>
                <w:noProof/>
                <w:webHidden/>
              </w:rPr>
            </w:r>
            <w:r w:rsidR="00E45AA3">
              <w:rPr>
                <w:noProof/>
                <w:webHidden/>
              </w:rPr>
              <w:fldChar w:fldCharType="separate"/>
            </w:r>
            <w:r w:rsidR="00E45AA3">
              <w:rPr>
                <w:noProof/>
                <w:webHidden/>
              </w:rPr>
              <w:t>30</w:t>
            </w:r>
            <w:r w:rsidR="00E45AA3">
              <w:rPr>
                <w:noProof/>
                <w:webHidden/>
              </w:rPr>
              <w:fldChar w:fldCharType="end"/>
            </w:r>
          </w:hyperlink>
        </w:p>
        <w:p w:rsidR="00E45AA3" w:rsidRDefault="00D443EF">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45" w:history="1">
            <w:r w:rsidR="00E45AA3" w:rsidRPr="00715EB9">
              <w:rPr>
                <w:rStyle w:val="Hiperhivatkozs"/>
                <w:rFonts w:cs="Times New Roman"/>
                <w:noProof/>
              </w:rPr>
              <w:t>6.</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 megvalósítása</w:t>
            </w:r>
            <w:r w:rsidR="00E45AA3">
              <w:rPr>
                <w:noProof/>
                <w:webHidden/>
              </w:rPr>
              <w:tab/>
            </w:r>
            <w:r w:rsidR="00E45AA3">
              <w:rPr>
                <w:noProof/>
                <w:webHidden/>
              </w:rPr>
              <w:fldChar w:fldCharType="begin"/>
            </w:r>
            <w:r w:rsidR="00E45AA3">
              <w:rPr>
                <w:noProof/>
                <w:webHidden/>
              </w:rPr>
              <w:instrText xml:space="preserve"> PAGEREF _Toc86750445 \h </w:instrText>
            </w:r>
            <w:r w:rsidR="00E45AA3">
              <w:rPr>
                <w:noProof/>
                <w:webHidden/>
              </w:rPr>
            </w:r>
            <w:r w:rsidR="00E45AA3">
              <w:rPr>
                <w:noProof/>
                <w:webHidden/>
              </w:rPr>
              <w:fldChar w:fldCharType="separate"/>
            </w:r>
            <w:r w:rsidR="00E45AA3">
              <w:rPr>
                <w:noProof/>
                <w:webHidden/>
              </w:rPr>
              <w:t>32</w:t>
            </w:r>
            <w:r w:rsidR="00E45AA3">
              <w:rPr>
                <w:noProof/>
                <w:webHidden/>
              </w:rPr>
              <w:fldChar w:fldCharType="end"/>
            </w:r>
          </w:hyperlink>
        </w:p>
        <w:p w:rsidR="00E45AA3" w:rsidRDefault="00D443EF">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46" w:history="1">
            <w:r w:rsidR="00E45AA3" w:rsidRPr="00715EB9">
              <w:rPr>
                <w:rStyle w:val="Hiperhivatkozs"/>
                <w:rFonts w:eastAsia="Arial" w:cs="Arial"/>
                <w:noProof/>
              </w:rPr>
              <w:t>Irodalomjegyzék</w:t>
            </w:r>
            <w:r w:rsidR="00E45AA3">
              <w:rPr>
                <w:noProof/>
                <w:webHidden/>
              </w:rPr>
              <w:tab/>
            </w:r>
            <w:r w:rsidR="00E45AA3">
              <w:rPr>
                <w:noProof/>
                <w:webHidden/>
              </w:rPr>
              <w:fldChar w:fldCharType="begin"/>
            </w:r>
            <w:r w:rsidR="00E45AA3">
              <w:rPr>
                <w:noProof/>
                <w:webHidden/>
              </w:rPr>
              <w:instrText xml:space="preserve"> PAGEREF _Toc86750446 \h </w:instrText>
            </w:r>
            <w:r w:rsidR="00E45AA3">
              <w:rPr>
                <w:noProof/>
                <w:webHidden/>
              </w:rPr>
            </w:r>
            <w:r w:rsidR="00E45AA3">
              <w:rPr>
                <w:noProof/>
                <w:webHidden/>
              </w:rPr>
              <w:fldChar w:fldCharType="separate"/>
            </w:r>
            <w:r w:rsidR="00E45AA3">
              <w:rPr>
                <w:noProof/>
                <w:webHidden/>
              </w:rPr>
              <w:t>33</w:t>
            </w:r>
            <w:r w:rsidR="00E45AA3">
              <w:rPr>
                <w:noProof/>
                <w:webHidden/>
              </w:rPr>
              <w:fldChar w:fldCharType="end"/>
            </w:r>
          </w:hyperlink>
        </w:p>
        <w:p w:rsidR="007C35AC" w:rsidRDefault="007C35AC">
          <w:r>
            <w:rPr>
              <w:b/>
              <w:bCs/>
            </w:rPr>
            <w:fldChar w:fldCharType="end"/>
          </w:r>
        </w:p>
      </w:sdtContent>
    </w:sdt>
    <w:p w:rsidR="007C5DF4" w:rsidRDefault="007C5DF4">
      <w:pPr>
        <w:pStyle w:val="Szvegtrzs"/>
        <w:jc w:val="center"/>
      </w:pPr>
    </w:p>
    <w:p w:rsidR="007C5DF4" w:rsidRDefault="007C5DF4">
      <w:pPr>
        <w:pStyle w:val="Szvegtrzs"/>
        <w:jc w:val="center"/>
      </w:pPr>
    </w:p>
    <w:p w:rsidR="007C5DF4" w:rsidRDefault="007C5DF4" w:rsidP="00A8712C">
      <w:pPr>
        <w:pStyle w:val="Cmsor1"/>
        <w:pageBreakBefore/>
        <w:numPr>
          <w:ilvl w:val="0"/>
          <w:numId w:val="4"/>
        </w:numPr>
        <w:ind w:left="0" w:firstLine="0"/>
        <w:rPr>
          <w:rFonts w:ascii="Times New Roman" w:hAnsi="Times New Roman" w:cs="Times New Roman"/>
        </w:rPr>
      </w:pPr>
      <w:bookmarkStart w:id="5" w:name="_Toc86750422"/>
      <w:r w:rsidRPr="00554D84">
        <w:rPr>
          <w:rFonts w:ascii="Times New Roman" w:hAnsi="Times New Roman" w:cs="Times New Roman"/>
        </w:rPr>
        <w:lastRenderedPageBreak/>
        <w:t>Bevezetés</w:t>
      </w:r>
      <w:bookmarkEnd w:id="5"/>
    </w:p>
    <w:p w:rsidR="002524C2" w:rsidRPr="002524C2" w:rsidRDefault="002524C2" w:rsidP="002524C2">
      <w:pPr>
        <w:pStyle w:val="Szvegtrzs"/>
      </w:pPr>
    </w:p>
    <w:p w:rsidR="00C51179" w:rsidRPr="00476A76" w:rsidRDefault="00C51179" w:rsidP="00AB40B0">
      <w:pPr>
        <w:spacing w:after="120" w:line="360" w:lineRule="auto"/>
        <w:jc w:val="both"/>
      </w:pPr>
      <w:r>
        <w:rPr>
          <w:rStyle w:val="Erskiemels"/>
          <w:color w:val="auto"/>
        </w:rPr>
        <w:t>Szakdolgozatom célja, hogy elkészítsek egy zenei kotta digitalizálására alkalmas szoftvert. A megvalósítás során a fejlesztés lépéseit és az elméleti hátterét is dokumentálom.  A szoftver Python programozási nyelvben lesz fejlesztve, különböző gépi látást támogató csomagok segítségével. A program bemenetként egy képet kap a kottáról, amely lehet digitális kotta, vagy fotó egy papír alapú kottáról. A szoftvernek fel kell ismernie a zenei kotta meghatározott alkotóelemeit és azoknak elhelyezkedését, majd a felismert kész képből valamilyen digitalizált formában egy olyan kimenetet generál, amelyet egy kottaolvasó szoftver is képes felismerni. A megvalósítás során kiválasztom a megfelelő metódusokat a felismerni kívánt elemek definiálására, generálok egy olyan kimenetet, amelyet egy kottaolvasó szoftver is kezelni tud, valamint különböző teszteket készítek, amelyeken lefuttatom a programomat, hogy az esetleges hibákat ki tudjam küszöbölni. A tesztek különböző bemeneti képek lesznek, amelyeken a szoftver hatékonyságát is ellenőrzöm.</w:t>
      </w:r>
    </w:p>
    <w:p w:rsidR="00BE4967" w:rsidRDefault="00BE4967" w:rsidP="00A8712C">
      <w:pPr>
        <w:pStyle w:val="Cmsor1"/>
        <w:pageBreakBefore/>
        <w:numPr>
          <w:ilvl w:val="0"/>
          <w:numId w:val="4"/>
        </w:numPr>
        <w:spacing w:line="360" w:lineRule="auto"/>
        <w:ind w:left="0" w:firstLine="0"/>
        <w:rPr>
          <w:rFonts w:ascii="Times New Roman" w:hAnsi="Times New Roman" w:cs="Times New Roman"/>
        </w:rPr>
      </w:pPr>
      <w:bookmarkStart w:id="6" w:name="_Toc86750423"/>
      <w:r w:rsidRPr="00554D84">
        <w:rPr>
          <w:rFonts w:ascii="Times New Roman" w:hAnsi="Times New Roman" w:cs="Times New Roman"/>
        </w:rPr>
        <w:lastRenderedPageBreak/>
        <w:t>A programozási nyelv</w:t>
      </w:r>
      <w:bookmarkEnd w:id="6"/>
    </w:p>
    <w:p w:rsidR="002524C2" w:rsidRPr="002524C2" w:rsidRDefault="002524C2" w:rsidP="002524C2">
      <w:pPr>
        <w:pStyle w:val="Szvegtrzs"/>
      </w:pPr>
    </w:p>
    <w:p w:rsidR="00E03252" w:rsidRDefault="00BE4967" w:rsidP="00BE4967">
      <w:pPr>
        <w:pStyle w:val="Szvegtrzs"/>
        <w:spacing w:line="360" w:lineRule="auto"/>
        <w:jc w:val="both"/>
        <w:rPr>
          <w:rFonts w:cs="Times New Roman"/>
        </w:rPr>
      </w:pPr>
      <w:r>
        <w:rPr>
          <w:rFonts w:cs="Times New Roman"/>
        </w:rPr>
        <w:t xml:space="preserve">Minden programozási feladat első lépése meghatározni, hogy milyen környezetben akarjuk megvalósítani a fejlesztést. Ezt legnagyobb mértékben </w:t>
      </w:r>
      <w:r w:rsidR="00C7795C">
        <w:rPr>
          <w:rFonts w:cs="Times New Roman"/>
        </w:rPr>
        <w:t xml:space="preserve">a választott programozási nyelv </w:t>
      </w:r>
      <w:r>
        <w:rPr>
          <w:rFonts w:cs="Times New Roman"/>
        </w:rPr>
        <w:t xml:space="preserve">határozza meg. Manapság már sokféle lehetőségből választhat a fejlesztő, azonban ez nem mindig </w:t>
      </w:r>
      <w:r w:rsidR="001A33FB">
        <w:rPr>
          <w:rFonts w:cs="Times New Roman"/>
        </w:rPr>
        <w:t>volt így.</w:t>
      </w:r>
    </w:p>
    <w:p w:rsidR="00A857B7" w:rsidRDefault="0084039D" w:rsidP="00554D84">
      <w:pPr>
        <w:pStyle w:val="Cmsor2"/>
        <w:numPr>
          <w:ilvl w:val="1"/>
          <w:numId w:val="4"/>
        </w:numPr>
        <w:ind w:left="0" w:firstLine="0"/>
        <w:rPr>
          <w:rFonts w:ascii="Times New Roman" w:hAnsi="Times New Roman" w:cs="Times New Roman"/>
        </w:rPr>
      </w:pPr>
      <w:bookmarkStart w:id="7" w:name="_Toc86750424"/>
      <w:r w:rsidRPr="00554D84">
        <w:rPr>
          <w:rFonts w:ascii="Times New Roman" w:hAnsi="Times New Roman" w:cs="Times New Roman"/>
        </w:rPr>
        <w:t>A nyelvek fejlődése</w:t>
      </w:r>
      <w:bookmarkEnd w:id="7"/>
    </w:p>
    <w:p w:rsidR="002524C2" w:rsidRPr="002524C2" w:rsidRDefault="002524C2" w:rsidP="002524C2"/>
    <w:p w:rsidR="00A857B7" w:rsidRDefault="007145F6" w:rsidP="00A857B7">
      <w:pPr>
        <w:pStyle w:val="Szvegtrzs"/>
        <w:spacing w:line="360" w:lineRule="auto"/>
        <w:jc w:val="both"/>
        <w:rPr>
          <w:rFonts w:cs="Times New Roman"/>
        </w:rPr>
      </w:pPr>
      <w:r>
        <w:rPr>
          <w:rFonts w:cs="Times New Roman"/>
        </w:rPr>
        <w:t>A programozás, mint fogalom az 1950-es években került először szóba, miután 1952-ben Neumann János elvei alapján elkészült az EDVAC, az első programozható számítógép. Itt még nem a mai értelemben vett programozást kell érteni, hiszen az akkori programok még csak matematikai problémák megoldására voltak alkalmasak. A kódok megírása és maga a kódnyelv is teljesen kezdetleges volt még abban az időben, a programozás tulajdonképpen nem volt más, mint a számítógépnek megadott utasítások sorozata. A programok „gép-függőek” voltak, azaz egy programot egy adott számítógépre lehetett csak megírni. A kódok megírása hosszú és körülményes munka volt.</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7145F6" w:rsidRDefault="007145F6" w:rsidP="00A857B7">
      <w:pPr>
        <w:pStyle w:val="Szvegtrzs"/>
        <w:spacing w:line="360" w:lineRule="auto"/>
        <w:jc w:val="both"/>
        <w:rPr>
          <w:rFonts w:cs="Times New Roman"/>
        </w:rPr>
      </w:pPr>
      <w:r>
        <w:rPr>
          <w:rFonts w:cs="Times New Roman"/>
        </w:rPr>
        <w:t>A 60-as, 70-es években sikerült gyorsabbá és egyszerűbbé tenni a programfejlesztési módszereket, és megszülettek az első magas szintű programozási nyelvek is.</w:t>
      </w:r>
      <w:r w:rsidR="000B0194">
        <w:rPr>
          <w:rFonts w:cs="Times New Roman"/>
        </w:rPr>
        <w:t xml:space="preserve"> Az új programozási nyelveknek köszönhetően olyan módszerek és technikák alakultak ki, amelyek nagyban megkönnyítették a szoftverfejlesztők feladatát. Az újonnan kialakult nyelvek között voltak általános célúak, de voltak specializáltak is.</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0B0194" w:rsidRDefault="0084039D" w:rsidP="00A857B7">
      <w:pPr>
        <w:pStyle w:val="Szvegtrzs"/>
        <w:spacing w:line="360" w:lineRule="auto"/>
        <w:jc w:val="both"/>
        <w:rPr>
          <w:rFonts w:cs="Times New Roman"/>
        </w:rPr>
      </w:pPr>
      <w:r>
        <w:rPr>
          <w:rFonts w:cs="Times New Roman"/>
        </w:rPr>
        <w:t>A 80-as, 90-es években jelent meg az objektumorientált programozás, valamint a Script-nyelvek, amelyek ma is a leghasználatosabb módszerek. Egyes scriptnyelveket hibridnyelvnek is neveznek, mivel egyszerre van lehetőség bennük az eljárásorientált és az objektumorientált programozásra is. Ilyen például a PHP, a Javascript vagy az Actionscript.</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E03252" w:rsidRDefault="00E03252" w:rsidP="00A857B7">
      <w:pPr>
        <w:pStyle w:val="Szvegtrzs"/>
        <w:spacing w:line="360" w:lineRule="auto"/>
        <w:jc w:val="both"/>
        <w:rPr>
          <w:rFonts w:cs="Times New Roman"/>
        </w:rPr>
      </w:pPr>
    </w:p>
    <w:p w:rsidR="00B36B8B" w:rsidRDefault="00B36B8B" w:rsidP="00554D84">
      <w:pPr>
        <w:pStyle w:val="Cmsor2"/>
        <w:numPr>
          <w:ilvl w:val="1"/>
          <w:numId w:val="4"/>
        </w:numPr>
        <w:ind w:left="0" w:firstLine="0"/>
        <w:rPr>
          <w:rFonts w:ascii="Times New Roman" w:hAnsi="Times New Roman" w:cs="Times New Roman"/>
        </w:rPr>
      </w:pPr>
      <w:bookmarkStart w:id="8" w:name="_Toc86750425"/>
      <w:r w:rsidRPr="00554D84">
        <w:rPr>
          <w:rFonts w:ascii="Times New Roman" w:hAnsi="Times New Roman" w:cs="Times New Roman"/>
        </w:rPr>
        <w:t>A programozási nyelvek generációi</w:t>
      </w:r>
      <w:bookmarkEnd w:id="8"/>
    </w:p>
    <w:p w:rsidR="002524C2" w:rsidRPr="002524C2" w:rsidRDefault="002524C2" w:rsidP="002524C2"/>
    <w:p w:rsidR="00B36B8B" w:rsidRDefault="00B36B8B" w:rsidP="00065BDE">
      <w:pPr>
        <w:pStyle w:val="Szvegtrzs"/>
        <w:numPr>
          <w:ilvl w:val="0"/>
          <w:numId w:val="8"/>
        </w:numPr>
        <w:spacing w:line="360" w:lineRule="auto"/>
        <w:jc w:val="both"/>
        <w:rPr>
          <w:rFonts w:cs="Times New Roman"/>
        </w:rPr>
      </w:pPr>
      <w:r>
        <w:rPr>
          <w:rFonts w:cs="Times New Roman"/>
        </w:rPr>
        <w:t>generáció:</w:t>
      </w:r>
    </w:p>
    <w:p w:rsidR="00B36B8B" w:rsidRDefault="005F4BAB" w:rsidP="00803B9C">
      <w:pPr>
        <w:pStyle w:val="Szvegtrzs"/>
        <w:numPr>
          <w:ilvl w:val="0"/>
          <w:numId w:val="5"/>
        </w:numPr>
        <w:spacing w:line="360" w:lineRule="auto"/>
        <w:jc w:val="both"/>
        <w:rPr>
          <w:rFonts w:cs="Times New Roman"/>
        </w:rPr>
      </w:pPr>
      <w:r>
        <w:rPr>
          <w:rFonts w:cs="Times New Roman"/>
        </w:rPr>
        <w:t>gépi kódban írták őket</w:t>
      </w:r>
    </w:p>
    <w:p w:rsidR="005F4BAB" w:rsidRDefault="005F4BAB" w:rsidP="00803B9C">
      <w:pPr>
        <w:pStyle w:val="Szvegtrzs"/>
        <w:numPr>
          <w:ilvl w:val="0"/>
          <w:numId w:val="5"/>
        </w:numPr>
        <w:spacing w:line="360" w:lineRule="auto"/>
        <w:jc w:val="both"/>
        <w:rPr>
          <w:rFonts w:cs="Times New Roman"/>
        </w:rPr>
      </w:pPr>
      <w:r>
        <w:rPr>
          <w:rFonts w:cs="Times New Roman"/>
        </w:rPr>
        <w:lastRenderedPageBreak/>
        <w:t>nehézkes és körülményes programírás</w:t>
      </w:r>
    </w:p>
    <w:p w:rsidR="00065BDE" w:rsidRDefault="00065BDE" w:rsidP="00803B9C">
      <w:pPr>
        <w:pStyle w:val="Szvegtrzs"/>
        <w:numPr>
          <w:ilvl w:val="0"/>
          <w:numId w:val="5"/>
        </w:numPr>
        <w:spacing w:line="360" w:lineRule="auto"/>
        <w:jc w:val="both"/>
        <w:rPr>
          <w:rFonts w:cs="Times New Roman"/>
        </w:rPr>
      </w:pPr>
      <w:r>
        <w:rPr>
          <w:rFonts w:cs="Times New Roman"/>
        </w:rPr>
        <w:t>erősen gépfüggő</w:t>
      </w:r>
    </w:p>
    <w:p w:rsidR="005F4BAB" w:rsidRDefault="005F4BAB" w:rsidP="00803B9C">
      <w:pPr>
        <w:pStyle w:val="Szvegtrzs"/>
        <w:numPr>
          <w:ilvl w:val="0"/>
          <w:numId w:val="5"/>
        </w:numPr>
        <w:spacing w:line="360" w:lineRule="auto"/>
        <w:jc w:val="both"/>
        <w:rPr>
          <w:rFonts w:cs="Times New Roman"/>
        </w:rPr>
      </w:pPr>
      <w:r>
        <w:rPr>
          <w:rFonts w:cs="Times New Roman"/>
        </w:rPr>
        <w:t>gyors lefutási idő</w:t>
      </w:r>
    </w:p>
    <w:p w:rsidR="005F4BAB" w:rsidRDefault="005F4BAB" w:rsidP="00803B9C">
      <w:pPr>
        <w:pStyle w:val="Szvegtrzs"/>
        <w:numPr>
          <w:ilvl w:val="0"/>
          <w:numId w:val="5"/>
        </w:numPr>
        <w:spacing w:line="360" w:lineRule="auto"/>
        <w:jc w:val="both"/>
        <w:rPr>
          <w:rFonts w:cs="Times New Roman"/>
        </w:rPr>
      </w:pPr>
      <w:r>
        <w:rPr>
          <w:rFonts w:cs="Times New Roman"/>
        </w:rPr>
        <w:t>a processzor közvetlenül végrehajtja az utasításokat</w:t>
      </w:r>
    </w:p>
    <w:p w:rsidR="005F4BAB" w:rsidRDefault="005F4BAB" w:rsidP="00803B9C">
      <w:pPr>
        <w:pStyle w:val="Szvegtrzs"/>
        <w:numPr>
          <w:ilvl w:val="0"/>
          <w:numId w:val="5"/>
        </w:numPr>
        <w:spacing w:line="360" w:lineRule="auto"/>
        <w:jc w:val="both"/>
        <w:rPr>
          <w:rFonts w:cs="Times New Roman"/>
        </w:rPr>
      </w:pPr>
      <w:r>
        <w:rPr>
          <w:rFonts w:cs="Times New Roman"/>
        </w:rPr>
        <w:t>az Assembly nyelv is ide tartozik, de az már szöveges kódú</w:t>
      </w:r>
    </w:p>
    <w:p w:rsidR="005F4BAB" w:rsidRDefault="005F4BAB" w:rsidP="00803B9C">
      <w:pPr>
        <w:pStyle w:val="Szvegtrzs"/>
        <w:numPr>
          <w:ilvl w:val="0"/>
          <w:numId w:val="5"/>
        </w:numPr>
        <w:spacing w:line="360" w:lineRule="auto"/>
        <w:jc w:val="both"/>
        <w:rPr>
          <w:rFonts w:cs="Times New Roman"/>
        </w:rPr>
      </w:pPr>
      <w:r>
        <w:rPr>
          <w:rFonts w:cs="Times New Roman"/>
        </w:rPr>
        <w:t>Assembler, azaz for</w:t>
      </w:r>
      <w:r w:rsidR="00932FE0">
        <w:rPr>
          <w:rFonts w:cs="Times New Roman"/>
        </w:rPr>
        <w:t>dítóprogram szükséges hozzá</w:t>
      </w:r>
    </w:p>
    <w:p w:rsidR="005F4BAB" w:rsidRDefault="00223185" w:rsidP="00803B9C">
      <w:pPr>
        <w:pStyle w:val="Szvegtrzs"/>
        <w:numPr>
          <w:ilvl w:val="0"/>
          <w:numId w:val="5"/>
        </w:numPr>
        <w:spacing w:line="360" w:lineRule="auto"/>
        <w:jc w:val="both"/>
        <w:rPr>
          <w:rFonts w:cs="Times New Roman"/>
        </w:rPr>
      </w:pPr>
      <w:r>
        <w:rPr>
          <w:rFonts w:cs="Times New Roman"/>
        </w:rPr>
        <w:t>kapcsolatban áll a gépi nyelvvel</w:t>
      </w:r>
    </w:p>
    <w:p w:rsidR="00F969E8" w:rsidRDefault="00F969E8" w:rsidP="00F969E8">
      <w:pPr>
        <w:pStyle w:val="Szvegtrzs"/>
        <w:spacing w:line="360" w:lineRule="auto"/>
        <w:jc w:val="both"/>
        <w:rPr>
          <w:rFonts w:cs="Times New Roman"/>
        </w:rPr>
      </w:pPr>
    </w:p>
    <w:p w:rsidR="00F969E8" w:rsidRDefault="00F969E8" w:rsidP="00065BDE">
      <w:pPr>
        <w:pStyle w:val="Szvegtrzs"/>
        <w:numPr>
          <w:ilvl w:val="0"/>
          <w:numId w:val="8"/>
        </w:numPr>
        <w:spacing w:line="360" w:lineRule="auto"/>
        <w:jc w:val="both"/>
        <w:rPr>
          <w:rFonts w:cs="Times New Roman"/>
        </w:rPr>
      </w:pPr>
      <w:r>
        <w:rPr>
          <w:rFonts w:cs="Times New Roman"/>
        </w:rPr>
        <w:t>generáció:</w:t>
      </w:r>
    </w:p>
    <w:p w:rsidR="00F969E8" w:rsidRDefault="00065BDE" w:rsidP="00F969E8">
      <w:pPr>
        <w:pStyle w:val="Szvegtrzs"/>
        <w:numPr>
          <w:ilvl w:val="0"/>
          <w:numId w:val="6"/>
        </w:numPr>
        <w:spacing w:line="360" w:lineRule="auto"/>
        <w:jc w:val="both"/>
        <w:rPr>
          <w:rFonts w:cs="Times New Roman"/>
        </w:rPr>
      </w:pPr>
      <w:r>
        <w:rPr>
          <w:rFonts w:cs="Times New Roman"/>
        </w:rPr>
        <w:t>megjelentek a magasszintű programnyelvek</w:t>
      </w:r>
    </w:p>
    <w:p w:rsidR="00065BDE" w:rsidRDefault="00065BDE" w:rsidP="00F969E8">
      <w:pPr>
        <w:pStyle w:val="Szvegtrzs"/>
        <w:numPr>
          <w:ilvl w:val="0"/>
          <w:numId w:val="6"/>
        </w:numPr>
        <w:spacing w:line="360" w:lineRule="auto"/>
        <w:jc w:val="both"/>
        <w:rPr>
          <w:rFonts w:cs="Times New Roman"/>
        </w:rPr>
      </w:pPr>
      <w:r>
        <w:rPr>
          <w:rFonts w:cs="Times New Roman"/>
        </w:rPr>
        <w:t>áttekinthetőbb a program</w:t>
      </w:r>
    </w:p>
    <w:p w:rsidR="00065BDE" w:rsidRDefault="00932FE0" w:rsidP="00F969E8">
      <w:pPr>
        <w:pStyle w:val="Szvegtrzs"/>
        <w:numPr>
          <w:ilvl w:val="0"/>
          <w:numId w:val="6"/>
        </w:numPr>
        <w:spacing w:line="360" w:lineRule="auto"/>
        <w:jc w:val="both"/>
        <w:rPr>
          <w:rFonts w:cs="Times New Roman"/>
        </w:rPr>
      </w:pPr>
      <w:r>
        <w:rPr>
          <w:rFonts w:cs="Times New Roman"/>
        </w:rPr>
        <w:t>egyszerűbb és gyorsabb programírás</w:t>
      </w:r>
    </w:p>
    <w:p w:rsidR="00932FE0" w:rsidRDefault="00932FE0" w:rsidP="00F969E8">
      <w:pPr>
        <w:pStyle w:val="Szvegtrzs"/>
        <w:numPr>
          <w:ilvl w:val="0"/>
          <w:numId w:val="6"/>
        </w:numPr>
        <w:spacing w:line="360" w:lineRule="auto"/>
        <w:jc w:val="both"/>
        <w:rPr>
          <w:rFonts w:cs="Times New Roman"/>
        </w:rPr>
      </w:pPr>
      <w:r>
        <w:rPr>
          <w:rFonts w:cs="Times New Roman"/>
        </w:rPr>
        <w:t>hosszabb lefutási idő a fordító miatt</w:t>
      </w:r>
    </w:p>
    <w:p w:rsidR="00932FE0" w:rsidRDefault="00932FE0" w:rsidP="00F969E8">
      <w:pPr>
        <w:pStyle w:val="Szvegtrzs"/>
        <w:numPr>
          <w:ilvl w:val="0"/>
          <w:numId w:val="6"/>
        </w:numPr>
        <w:spacing w:line="360" w:lineRule="auto"/>
        <w:jc w:val="both"/>
        <w:rPr>
          <w:rFonts w:cs="Times New Roman"/>
        </w:rPr>
      </w:pPr>
      <w:r>
        <w:rPr>
          <w:rFonts w:cs="Times New Roman"/>
        </w:rPr>
        <w:t>kevesebb hibalehetőség a fordítók fejlettsége miatt</w:t>
      </w:r>
    </w:p>
    <w:p w:rsidR="00932FE0" w:rsidRDefault="00932FE0" w:rsidP="00F969E8">
      <w:pPr>
        <w:pStyle w:val="Szvegtrzs"/>
        <w:numPr>
          <w:ilvl w:val="0"/>
          <w:numId w:val="6"/>
        </w:numPr>
        <w:spacing w:line="360" w:lineRule="auto"/>
        <w:jc w:val="both"/>
        <w:rPr>
          <w:rFonts w:cs="Times New Roman"/>
        </w:rPr>
      </w:pPr>
      <w:r>
        <w:rPr>
          <w:rFonts w:cs="Times New Roman"/>
        </w:rPr>
        <w:t>kialakulnak az alapvető utasítástípusok</w:t>
      </w:r>
    </w:p>
    <w:p w:rsidR="00932FE0" w:rsidRDefault="00932FE0" w:rsidP="00F969E8">
      <w:pPr>
        <w:pStyle w:val="Szvegtrzs"/>
        <w:numPr>
          <w:ilvl w:val="0"/>
          <w:numId w:val="6"/>
        </w:numPr>
        <w:spacing w:line="360" w:lineRule="auto"/>
        <w:jc w:val="both"/>
        <w:rPr>
          <w:rFonts w:cs="Times New Roman"/>
        </w:rPr>
      </w:pPr>
      <w:r>
        <w:rPr>
          <w:rFonts w:cs="Times New Roman"/>
        </w:rPr>
        <w:t>megszületnek az elemi adattípusok</w:t>
      </w:r>
    </w:p>
    <w:p w:rsidR="00932FE0" w:rsidRDefault="00932FE0" w:rsidP="00F969E8">
      <w:pPr>
        <w:pStyle w:val="Szvegtrzs"/>
        <w:numPr>
          <w:ilvl w:val="0"/>
          <w:numId w:val="6"/>
        </w:numPr>
        <w:spacing w:line="360" w:lineRule="auto"/>
        <w:jc w:val="both"/>
        <w:rPr>
          <w:rFonts w:cs="Times New Roman"/>
        </w:rPr>
      </w:pPr>
      <w:r>
        <w:rPr>
          <w:rFonts w:cs="Times New Roman"/>
        </w:rPr>
        <w:t>létrejönnek az első összetett adatszerkezetek, a tömb és a rekord</w:t>
      </w:r>
    </w:p>
    <w:p w:rsidR="00932FE0" w:rsidRDefault="00932FE0" w:rsidP="00F969E8">
      <w:pPr>
        <w:pStyle w:val="Szvegtrzs"/>
        <w:numPr>
          <w:ilvl w:val="0"/>
          <w:numId w:val="6"/>
        </w:numPr>
        <w:spacing w:line="360" w:lineRule="auto"/>
        <w:jc w:val="both"/>
        <w:rPr>
          <w:rFonts w:cs="Times New Roman"/>
        </w:rPr>
      </w:pPr>
      <w:r>
        <w:rPr>
          <w:rFonts w:cs="Times New Roman"/>
        </w:rPr>
        <w:t>pl. FORTRAN, ALGOL, COBOL, BASIC</w:t>
      </w:r>
    </w:p>
    <w:p w:rsidR="00932FE0" w:rsidRDefault="00932FE0" w:rsidP="00932FE0">
      <w:pPr>
        <w:pStyle w:val="Szvegtrzs"/>
        <w:numPr>
          <w:ilvl w:val="0"/>
          <w:numId w:val="8"/>
        </w:numPr>
        <w:spacing w:line="360" w:lineRule="auto"/>
        <w:jc w:val="both"/>
        <w:rPr>
          <w:rFonts w:cs="Times New Roman"/>
        </w:rPr>
      </w:pPr>
      <w:r>
        <w:rPr>
          <w:rFonts w:cs="Times New Roman"/>
        </w:rPr>
        <w:t>generáció</w:t>
      </w:r>
    </w:p>
    <w:p w:rsidR="00932FE0" w:rsidRDefault="00932FE0" w:rsidP="00932FE0">
      <w:pPr>
        <w:pStyle w:val="Szvegtrzs"/>
        <w:numPr>
          <w:ilvl w:val="0"/>
          <w:numId w:val="10"/>
        </w:numPr>
        <w:spacing w:line="360" w:lineRule="auto"/>
        <w:jc w:val="both"/>
        <w:rPr>
          <w:rFonts w:cs="Times New Roman"/>
        </w:rPr>
      </w:pPr>
      <w:r>
        <w:rPr>
          <w:rFonts w:cs="Times New Roman"/>
        </w:rPr>
        <w:t>a nyelvek elkezdtek a problémák alapján specializálódni</w:t>
      </w:r>
    </w:p>
    <w:p w:rsidR="00932FE0" w:rsidRDefault="002D552B" w:rsidP="00932FE0">
      <w:pPr>
        <w:pStyle w:val="Szvegtrzs"/>
        <w:numPr>
          <w:ilvl w:val="0"/>
          <w:numId w:val="10"/>
        </w:numPr>
        <w:spacing w:line="360" w:lineRule="auto"/>
        <w:jc w:val="both"/>
        <w:rPr>
          <w:rFonts w:cs="Times New Roman"/>
        </w:rPr>
      </w:pPr>
      <w:r>
        <w:rPr>
          <w:rFonts w:cs="Times New Roman"/>
        </w:rPr>
        <w:t>megjelent a procedurális szemlélet és a struktúrák hangsúlyozása</w:t>
      </w:r>
    </w:p>
    <w:p w:rsidR="002D552B" w:rsidRDefault="002D552B" w:rsidP="00932FE0">
      <w:pPr>
        <w:pStyle w:val="Szvegtrzs"/>
        <w:numPr>
          <w:ilvl w:val="0"/>
          <w:numId w:val="10"/>
        </w:numPr>
        <w:spacing w:line="360" w:lineRule="auto"/>
        <w:jc w:val="both"/>
        <w:rPr>
          <w:rFonts w:cs="Times New Roman"/>
        </w:rPr>
      </w:pPr>
      <w:r>
        <w:rPr>
          <w:rFonts w:cs="Times New Roman"/>
        </w:rPr>
        <w:t>megszülettek az általános célú, az objektumorientált és a specializált nyelvek</w:t>
      </w:r>
    </w:p>
    <w:p w:rsidR="002D552B" w:rsidRDefault="004679A9" w:rsidP="00932FE0">
      <w:pPr>
        <w:pStyle w:val="Szvegtrzs"/>
        <w:numPr>
          <w:ilvl w:val="0"/>
          <w:numId w:val="10"/>
        </w:numPr>
        <w:spacing w:line="360" w:lineRule="auto"/>
        <w:jc w:val="both"/>
        <w:rPr>
          <w:rFonts w:cs="Times New Roman"/>
        </w:rPr>
      </w:pPr>
      <w:r>
        <w:rPr>
          <w:rFonts w:cs="Times New Roman"/>
        </w:rPr>
        <w:t>az általános célúak közé tartozik a PASCAL, ADA, APL, C</w:t>
      </w:r>
    </w:p>
    <w:p w:rsidR="004679A9" w:rsidRDefault="004679A9" w:rsidP="00932FE0">
      <w:pPr>
        <w:pStyle w:val="Szvegtrzs"/>
        <w:numPr>
          <w:ilvl w:val="0"/>
          <w:numId w:val="10"/>
        </w:numPr>
        <w:spacing w:line="360" w:lineRule="auto"/>
        <w:jc w:val="both"/>
        <w:rPr>
          <w:rFonts w:cs="Times New Roman"/>
        </w:rPr>
      </w:pPr>
      <w:r>
        <w:rPr>
          <w:rFonts w:cs="Times New Roman"/>
        </w:rPr>
        <w:t>az objektumorientált nyelvekhez tartozik a C++, Turbo Pascal, Smalltalk</w:t>
      </w:r>
    </w:p>
    <w:p w:rsidR="004679A9" w:rsidRDefault="004679A9" w:rsidP="00932FE0">
      <w:pPr>
        <w:pStyle w:val="Szvegtrzs"/>
        <w:numPr>
          <w:ilvl w:val="0"/>
          <w:numId w:val="10"/>
        </w:numPr>
        <w:spacing w:line="360" w:lineRule="auto"/>
        <w:jc w:val="both"/>
        <w:rPr>
          <w:rFonts w:cs="Times New Roman"/>
        </w:rPr>
      </w:pPr>
      <w:r>
        <w:rPr>
          <w:rFonts w:cs="Times New Roman"/>
        </w:rPr>
        <w:t>a specializált nyelvek többek között a Logo, Forth</w:t>
      </w:r>
    </w:p>
    <w:p w:rsidR="004679A9" w:rsidRDefault="004679A9" w:rsidP="004679A9">
      <w:pPr>
        <w:pStyle w:val="Szvegtrzs"/>
        <w:numPr>
          <w:ilvl w:val="0"/>
          <w:numId w:val="8"/>
        </w:numPr>
        <w:spacing w:line="360" w:lineRule="auto"/>
        <w:jc w:val="both"/>
        <w:rPr>
          <w:rFonts w:cs="Times New Roman"/>
        </w:rPr>
      </w:pPr>
      <w:r>
        <w:rPr>
          <w:rFonts w:cs="Times New Roman"/>
        </w:rPr>
        <w:lastRenderedPageBreak/>
        <w:t>generáció:</w:t>
      </w:r>
    </w:p>
    <w:p w:rsidR="004679A9" w:rsidRDefault="004679A9" w:rsidP="004679A9">
      <w:pPr>
        <w:pStyle w:val="Szvegtrzs"/>
        <w:numPr>
          <w:ilvl w:val="0"/>
          <w:numId w:val="11"/>
        </w:numPr>
        <w:spacing w:line="360" w:lineRule="auto"/>
        <w:jc w:val="both"/>
        <w:rPr>
          <w:rFonts w:cs="Times New Roman"/>
        </w:rPr>
      </w:pPr>
      <w:r>
        <w:rPr>
          <w:rFonts w:cs="Times New Roman"/>
        </w:rPr>
        <w:t>4GL rendszerek</w:t>
      </w:r>
    </w:p>
    <w:p w:rsidR="004679A9" w:rsidRDefault="004679A9" w:rsidP="004679A9">
      <w:pPr>
        <w:pStyle w:val="Szvegtrzs"/>
        <w:numPr>
          <w:ilvl w:val="0"/>
          <w:numId w:val="11"/>
        </w:numPr>
        <w:spacing w:line="360" w:lineRule="auto"/>
        <w:jc w:val="both"/>
        <w:rPr>
          <w:rFonts w:cs="Times New Roman"/>
        </w:rPr>
      </w:pPr>
      <w:r>
        <w:rPr>
          <w:rFonts w:cs="Times New Roman"/>
        </w:rPr>
        <w:t>ezek már kifejezett programnyelvek</w:t>
      </w:r>
    </w:p>
    <w:p w:rsidR="004679A9" w:rsidRDefault="004679A9" w:rsidP="004679A9">
      <w:pPr>
        <w:pStyle w:val="Szvegtrzs"/>
        <w:numPr>
          <w:ilvl w:val="0"/>
          <w:numId w:val="11"/>
        </w:numPr>
        <w:spacing w:line="360" w:lineRule="auto"/>
        <w:jc w:val="both"/>
        <w:rPr>
          <w:rFonts w:cs="Times New Roman"/>
        </w:rPr>
      </w:pPr>
      <w:r>
        <w:rPr>
          <w:rFonts w:cs="Times New Roman"/>
        </w:rPr>
        <w:t>magasszintű programnyelvre épülő, komplex, objektumorientált fejlesztői környezet</w:t>
      </w:r>
    </w:p>
    <w:p w:rsidR="004679A9" w:rsidRDefault="004679A9" w:rsidP="004679A9">
      <w:pPr>
        <w:pStyle w:val="Szvegtrzs"/>
        <w:numPr>
          <w:ilvl w:val="0"/>
          <w:numId w:val="11"/>
        </w:numPr>
        <w:spacing w:line="360" w:lineRule="auto"/>
        <w:jc w:val="both"/>
        <w:rPr>
          <w:rFonts w:cs="Times New Roman"/>
        </w:rPr>
      </w:pPr>
      <w:r>
        <w:rPr>
          <w:rFonts w:cs="Times New Roman"/>
        </w:rPr>
        <w:t>modularitás jellemzi</w:t>
      </w:r>
    </w:p>
    <w:p w:rsidR="004679A9" w:rsidRDefault="004679A9" w:rsidP="004679A9">
      <w:pPr>
        <w:pStyle w:val="Szvegtrzs"/>
        <w:numPr>
          <w:ilvl w:val="0"/>
          <w:numId w:val="11"/>
        </w:numPr>
        <w:spacing w:line="360" w:lineRule="auto"/>
        <w:jc w:val="both"/>
        <w:rPr>
          <w:rFonts w:cs="Times New Roman"/>
        </w:rPr>
      </w:pPr>
      <w:r>
        <w:rPr>
          <w:rFonts w:cs="Times New Roman"/>
        </w:rPr>
        <w:t>adatbázissal szorosan kapcsolódnak</w:t>
      </w:r>
    </w:p>
    <w:p w:rsidR="00497238" w:rsidRDefault="004679A9" w:rsidP="004679A9">
      <w:pPr>
        <w:pStyle w:val="Szvegtrzs"/>
        <w:numPr>
          <w:ilvl w:val="0"/>
          <w:numId w:val="11"/>
        </w:numPr>
        <w:spacing w:line="360" w:lineRule="auto"/>
        <w:jc w:val="both"/>
        <w:rPr>
          <w:rFonts w:cs="Times New Roman"/>
        </w:rPr>
      </w:pPr>
      <w:r>
        <w:rPr>
          <w:rFonts w:cs="Times New Roman"/>
        </w:rPr>
        <w:t>pl. Visual Basic, Visual C++, Java, Object Pascal</w:t>
      </w:r>
      <w:r w:rsidR="00497238">
        <w:rPr>
          <w:rFonts w:cs="Times New Roman"/>
        </w:rPr>
        <w:t xml:space="preserve"> </w:t>
      </w:r>
    </w:p>
    <w:p w:rsidR="004679A9" w:rsidRPr="00497238" w:rsidRDefault="00497238" w:rsidP="00497238">
      <w:pPr>
        <w:pStyle w:val="Szvegtrzs"/>
        <w:spacing w:line="360" w:lineRule="auto"/>
        <w:jc w:val="both"/>
        <w:rPr>
          <w:rFonts w:cs="Times New Roman"/>
        </w:rPr>
      </w:pPr>
      <w:r w:rsidRPr="00497238">
        <w:rPr>
          <w:rFonts w:cs="Times New Roman"/>
        </w:rPr>
        <w:fldChar w:fldCharType="begin"/>
      </w:r>
      <w:r w:rsidRPr="00497238">
        <w:rPr>
          <w:rFonts w:cs="Times New Roman"/>
        </w:rPr>
        <w:instrText xml:space="preserve"> REF _Ref70602151 \r \h </w:instrText>
      </w:r>
      <w:r w:rsidRPr="00497238">
        <w:rPr>
          <w:rFonts w:cs="Times New Roman"/>
        </w:rPr>
      </w:r>
      <w:r w:rsidRPr="00497238">
        <w:rPr>
          <w:rFonts w:cs="Times New Roman"/>
        </w:rPr>
        <w:fldChar w:fldCharType="separate"/>
      </w:r>
      <w:r w:rsidRPr="00497238">
        <w:rPr>
          <w:rFonts w:cs="Times New Roman"/>
        </w:rPr>
        <w:t>[2]</w:t>
      </w:r>
      <w:r w:rsidRPr="00497238">
        <w:rPr>
          <w:rFonts w:cs="Times New Roman"/>
        </w:rPr>
        <w:fldChar w:fldCharType="end"/>
      </w:r>
    </w:p>
    <w:p w:rsidR="00E03252" w:rsidRDefault="00E03252" w:rsidP="00E03252">
      <w:pPr>
        <w:pStyle w:val="Szvegtrzs"/>
        <w:spacing w:line="360" w:lineRule="auto"/>
        <w:jc w:val="both"/>
        <w:rPr>
          <w:rFonts w:cs="Times New Roman"/>
        </w:rPr>
      </w:pPr>
    </w:p>
    <w:p w:rsidR="00A0306E" w:rsidRDefault="00693B50" w:rsidP="00554D84">
      <w:pPr>
        <w:pStyle w:val="Cmsor2"/>
        <w:numPr>
          <w:ilvl w:val="1"/>
          <w:numId w:val="4"/>
        </w:numPr>
        <w:ind w:left="0" w:firstLine="0"/>
        <w:rPr>
          <w:rFonts w:ascii="Times New Roman" w:hAnsi="Times New Roman" w:cs="Times New Roman"/>
        </w:rPr>
      </w:pPr>
      <w:bookmarkStart w:id="9" w:name="_Toc86750426"/>
      <w:r w:rsidRPr="00554D84">
        <w:rPr>
          <w:rFonts w:ascii="Times New Roman" w:hAnsi="Times New Roman" w:cs="Times New Roman"/>
        </w:rPr>
        <w:t>Imperatív és Deklaratív nyelvek</w:t>
      </w:r>
      <w:bookmarkEnd w:id="9"/>
    </w:p>
    <w:p w:rsidR="002524C2" w:rsidRPr="002524C2" w:rsidRDefault="002524C2" w:rsidP="002524C2"/>
    <w:p w:rsidR="00A0306E" w:rsidRDefault="00A0306E" w:rsidP="00A0306E">
      <w:pPr>
        <w:pStyle w:val="Szvegtrzs"/>
        <w:spacing w:line="360" w:lineRule="auto"/>
        <w:jc w:val="both"/>
        <w:rPr>
          <w:rFonts w:cs="Times New Roman"/>
        </w:rPr>
      </w:pPr>
      <w:r>
        <w:rPr>
          <w:rFonts w:cs="Times New Roman"/>
        </w:rPr>
        <w:t>A programnyelveket a kód szerkezete alapján csoportosíthatjuk imperatív és deklaratív csoportba. Ezek néhány lényeges dologban térnek el egymástól.</w:t>
      </w:r>
    </w:p>
    <w:p w:rsidR="00A0306E" w:rsidRDefault="00A0306E" w:rsidP="00A0306E">
      <w:pPr>
        <w:pStyle w:val="Szvegtrzs"/>
        <w:spacing w:line="360" w:lineRule="auto"/>
        <w:jc w:val="both"/>
        <w:rPr>
          <w:rFonts w:cs="Times New Roman"/>
        </w:rPr>
      </w:pPr>
      <w:r>
        <w:rPr>
          <w:rFonts w:cs="Times New Roman"/>
        </w:rPr>
        <w:t>Az imperatív nyelvek algoritmikus nyelvek, ahol a program</w:t>
      </w:r>
      <w:r w:rsidR="00C7795C">
        <w:rPr>
          <w:rFonts w:cs="Times New Roman"/>
        </w:rPr>
        <w:t xml:space="preserve"> főként</w:t>
      </w:r>
      <w:r>
        <w:rPr>
          <w:rFonts w:cs="Times New Roman"/>
        </w:rPr>
        <w:t xml:space="preserve"> utasításokból áll, és a változók a legfontosabb részei a programoknak. Itt a programozó határozza meg a feladat megoldását, és a tárkezelésről is ő gondoskodik. Ezeknek a programozási nyelveknek két alfajtája van: az eljárásorientált és az objektumorientált.</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A0306E" w:rsidRDefault="00A0306E" w:rsidP="00A0306E">
      <w:pPr>
        <w:pStyle w:val="Szvegtrzs"/>
        <w:spacing w:line="360" w:lineRule="auto"/>
        <w:jc w:val="both"/>
        <w:rPr>
          <w:rFonts w:cs="Times New Roman"/>
        </w:rPr>
      </w:pPr>
      <w:r>
        <w:rPr>
          <w:rFonts w:cs="Times New Roman"/>
        </w:rPr>
        <w:t xml:space="preserve">A deklaratív nyelvek esetében a programozó csak a megoldandó feladatot deklarálja, de a megoldást nem ő dolgozza ki. Ugyan változók ennél a programnyelv típusnál is megtalálhatóak, jelentésük más, mint az imperatív nyelveknél. Hasonlóan a másik nyelvhez, itt is utasításokat ad a szoftverfejlesztő a számítógépnek, ám a memóriát nem tudja kezelni. A deklaratív nyelvek alfajtái a funkcionális és a logikai nyelvek.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E03252" w:rsidRPr="00A0306E" w:rsidRDefault="00E03252" w:rsidP="00A0306E">
      <w:pPr>
        <w:pStyle w:val="Szvegtrzs"/>
        <w:spacing w:line="360" w:lineRule="auto"/>
        <w:jc w:val="both"/>
        <w:rPr>
          <w:rFonts w:cs="Times New Roman"/>
        </w:rPr>
      </w:pPr>
    </w:p>
    <w:p w:rsidR="00693B50" w:rsidRDefault="00693B50" w:rsidP="00554D84">
      <w:pPr>
        <w:pStyle w:val="Cmsor2"/>
        <w:numPr>
          <w:ilvl w:val="1"/>
          <w:numId w:val="4"/>
        </w:numPr>
        <w:ind w:left="0" w:firstLine="0"/>
        <w:rPr>
          <w:rFonts w:ascii="Times New Roman" w:hAnsi="Times New Roman" w:cs="Times New Roman"/>
        </w:rPr>
      </w:pPr>
      <w:bookmarkStart w:id="10" w:name="_Toc86750427"/>
      <w:r w:rsidRPr="00554D84">
        <w:rPr>
          <w:rFonts w:ascii="Times New Roman" w:hAnsi="Times New Roman" w:cs="Times New Roman"/>
        </w:rPr>
        <w:t>Eljárásorientált és Objektumorientált nyelvek</w:t>
      </w:r>
      <w:bookmarkEnd w:id="10"/>
    </w:p>
    <w:p w:rsidR="002524C2" w:rsidRPr="002524C2" w:rsidRDefault="002524C2" w:rsidP="002524C2"/>
    <w:p w:rsidR="00A0306E" w:rsidRDefault="00C7795C" w:rsidP="00AB0226">
      <w:pPr>
        <w:pStyle w:val="Szvegtrzs"/>
        <w:spacing w:line="360" w:lineRule="auto"/>
        <w:jc w:val="both"/>
        <w:rPr>
          <w:rFonts w:cs="Times New Roman"/>
        </w:rPr>
      </w:pPr>
      <w:r>
        <w:rPr>
          <w:rFonts w:cs="Times New Roman"/>
        </w:rPr>
        <w:t>Az eljárásorientált nyelvek egyik ismertető jele, h</w:t>
      </w:r>
      <w:r w:rsidR="00065808">
        <w:rPr>
          <w:rFonts w:cs="Times New Roman"/>
        </w:rPr>
        <w:t>ogy a megoldandó feladatot kisebb részegységekre, más néven eljárásokra bontja</w:t>
      </w:r>
      <w:r w:rsidR="00AB0226">
        <w:rPr>
          <w:rFonts w:cs="Times New Roman"/>
        </w:rPr>
        <w:t xml:space="preserve">. Ezeket az alprogramokat jól körül kell határolni, mivel a fő program majd ezeket fogja sorozatosan meghívni. Amikor megtörténik a meghívás, az eljárás kap egy vagy több bizonyos paramétert, amelyet a benne </w:t>
      </w:r>
      <w:r w:rsidR="00AB0226">
        <w:rPr>
          <w:rFonts w:cs="Times New Roman"/>
        </w:rPr>
        <w:lastRenderedPageBreak/>
        <w:t>meghatározott logika szerint valamilyen visszatérési értékké alakít át és ad vissza a fő programnak. A kettő legfőbb adattípusa az eljárásorientált programoknak a tömb és a rekord.</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554D84" w:rsidRDefault="005D30E4" w:rsidP="00554D84">
      <w:pPr>
        <w:pStyle w:val="Szvegtrzs"/>
        <w:spacing w:line="360" w:lineRule="auto"/>
        <w:jc w:val="both"/>
        <w:rPr>
          <w:rFonts w:cs="Times New Roman"/>
        </w:rPr>
      </w:pPr>
      <w:r>
        <w:rPr>
          <w:rFonts w:cs="Times New Roman"/>
        </w:rPr>
        <w:t>Az objektum</w:t>
      </w:r>
      <w:r w:rsidR="00E2671E">
        <w:rPr>
          <w:rFonts w:cs="Times New Roman"/>
        </w:rPr>
        <w:t>orientált programnyelvek</w:t>
      </w:r>
      <w:r>
        <w:rPr>
          <w:rFonts w:cs="Times New Roman"/>
        </w:rPr>
        <w:t xml:space="preserve"> - ahogy a nevükben is benne van – objektumokon alapulnak. Objektumnak hívjuk a programban szereplő adatokat és a hozzájuk tartozó műveleteket.</w:t>
      </w:r>
      <w:r w:rsidR="002F4B64">
        <w:rPr>
          <w:rFonts w:cs="Times New Roman"/>
        </w:rPr>
        <w:t xml:space="preserve"> Mindegyik objektum rendelkezik tulajdonságokkal és metódusokkal. Ezek a nyelvek osztályokra épülnek, és az objektumok az osztályok egy-egy példányai. Az osztályoknak lehetnek ősosztályaik, akiktől örökölhetnek tulajdonságokat, metódusokat, illetve lehetnek származtatott osztályaik, akiknek ők adhatnak tovább. Az öröklődésen kívül még az egységbezárás és a polimorfizmus miatt is jelentősen eltér az eljárásorientált nyelvektől.</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r w:rsidR="00DC11E3">
        <w:rPr>
          <w:rFonts w:cs="Times New Roman"/>
        </w:rPr>
        <w:fldChar w:fldCharType="begin"/>
      </w:r>
      <w:r w:rsidR="00DC11E3">
        <w:rPr>
          <w:rFonts w:cs="Times New Roman"/>
        </w:rPr>
        <w:instrText xml:space="preserve"> REF _Ref70602446 \r \h </w:instrText>
      </w:r>
      <w:r w:rsidR="00DC11E3">
        <w:rPr>
          <w:rFonts w:cs="Times New Roman"/>
        </w:rPr>
      </w:r>
      <w:r w:rsidR="00DC11E3">
        <w:rPr>
          <w:rFonts w:cs="Times New Roman"/>
        </w:rPr>
        <w:fldChar w:fldCharType="separate"/>
      </w:r>
      <w:r w:rsidR="00DC11E3">
        <w:rPr>
          <w:rFonts w:cs="Times New Roman"/>
        </w:rPr>
        <w:t>[9]</w:t>
      </w:r>
      <w:r w:rsidR="00DC11E3">
        <w:rPr>
          <w:rFonts w:cs="Times New Roman"/>
        </w:rPr>
        <w:fldChar w:fldCharType="end"/>
      </w:r>
    </w:p>
    <w:p w:rsidR="00DC11E3" w:rsidRDefault="00DC11E3" w:rsidP="00554D84">
      <w:pPr>
        <w:pStyle w:val="Szvegtrzs"/>
        <w:spacing w:line="360" w:lineRule="auto"/>
        <w:jc w:val="both"/>
        <w:rPr>
          <w:rFonts w:cs="Times New Roman"/>
        </w:rPr>
      </w:pPr>
    </w:p>
    <w:p w:rsidR="00C55ADF" w:rsidRDefault="00693B50" w:rsidP="00554D84">
      <w:pPr>
        <w:pStyle w:val="Cmsor1"/>
        <w:numPr>
          <w:ilvl w:val="0"/>
          <w:numId w:val="4"/>
        </w:numPr>
        <w:ind w:left="0" w:firstLine="0"/>
        <w:rPr>
          <w:rFonts w:ascii="Times New Roman" w:hAnsi="Times New Roman" w:cs="Times New Roman"/>
        </w:rPr>
      </w:pPr>
      <w:bookmarkStart w:id="11" w:name="_Toc86750428"/>
      <w:r w:rsidRPr="00554D84">
        <w:rPr>
          <w:rFonts w:ascii="Times New Roman" w:hAnsi="Times New Roman" w:cs="Times New Roman"/>
        </w:rPr>
        <w:t xml:space="preserve">A </w:t>
      </w:r>
      <w:r w:rsidR="00C55ADF" w:rsidRPr="00554D84">
        <w:rPr>
          <w:rFonts w:ascii="Times New Roman" w:hAnsi="Times New Roman" w:cs="Times New Roman"/>
        </w:rPr>
        <w:t>Python</w:t>
      </w:r>
      <w:bookmarkEnd w:id="11"/>
    </w:p>
    <w:p w:rsidR="002524C2" w:rsidRPr="002524C2" w:rsidRDefault="002524C2" w:rsidP="002524C2">
      <w:pPr>
        <w:pStyle w:val="Szvegtrzs"/>
      </w:pPr>
    </w:p>
    <w:p w:rsidR="00C55ADF" w:rsidRDefault="00AD6025" w:rsidP="005518AA">
      <w:pPr>
        <w:pStyle w:val="Szvegtrzs"/>
        <w:spacing w:line="360" w:lineRule="auto"/>
        <w:jc w:val="both"/>
        <w:rPr>
          <w:rFonts w:cs="Times New Roman"/>
        </w:rPr>
      </w:pPr>
      <w:r>
        <w:rPr>
          <w:rFonts w:cs="Times New Roman"/>
        </w:rPr>
        <w:t>A szoftver elkészítéséhez a Python programozási nyelvre esett a választásom. A Python egy rugalmas, egyszerű kódú, dinamikus, objektumorientált és általános célú, magasszintű programozási nyelv, amely széles körben alkalmazható.</w:t>
      </w:r>
      <w:r w:rsidR="00BD2166">
        <w:rPr>
          <w:rFonts w:cs="Times New Roman"/>
        </w:rPr>
        <w:t xml:space="preserve"> Ingyenesen használható, nyílt forráskódú, és nagy népszerűségnek örvend, mind a vállalatok, mind a magánszemélyek körében.</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AD6025" w:rsidRDefault="00AD6025" w:rsidP="005518AA">
      <w:pPr>
        <w:pStyle w:val="Szvegtrzs"/>
        <w:spacing w:line="360" w:lineRule="auto"/>
        <w:jc w:val="both"/>
        <w:rPr>
          <w:rFonts w:cs="Times New Roman"/>
        </w:rPr>
      </w:pPr>
      <w:r>
        <w:rPr>
          <w:rFonts w:cs="Times New Roman"/>
        </w:rPr>
        <w:t>Ez a nyelv, különböző programozási stílusokat is támogat, például az objektumorientált illetve a strukturális. Rugalmasságának egyik fő oka, hogy más nyelven írt programokat is képes használni, amiket modulokként importál</w:t>
      </w:r>
      <w:r w:rsidR="00CD5FCA">
        <w:rPr>
          <w:rFonts w:cs="Times New Roman"/>
        </w:rPr>
        <w:t xml:space="preserve"> a saját környezetébe</w:t>
      </w:r>
      <w:r>
        <w:rPr>
          <w:rFonts w:cs="Times New Roman"/>
        </w:rPr>
        <w:t>. A beimpo</w:t>
      </w:r>
      <w:r w:rsidR="00CD5FCA">
        <w:rPr>
          <w:rFonts w:cs="Times New Roman"/>
        </w:rPr>
        <w:t>rtált programokat aztán tovább lehet</w:t>
      </w:r>
      <w:r>
        <w:rPr>
          <w:rFonts w:cs="Times New Roman"/>
        </w:rPr>
        <w:t xml:space="preserve"> bővíteni, alakítani.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515A6F" w:rsidRDefault="00515A6F" w:rsidP="005518AA">
      <w:pPr>
        <w:pStyle w:val="Szvegtrzs"/>
        <w:spacing w:line="360" w:lineRule="auto"/>
        <w:jc w:val="both"/>
        <w:rPr>
          <w:rFonts w:cs="Times New Roman"/>
        </w:rPr>
      </w:pPr>
    </w:p>
    <w:p w:rsidR="00515A6F" w:rsidRDefault="00515A6F" w:rsidP="00554D84">
      <w:pPr>
        <w:pStyle w:val="Cmsor2"/>
        <w:numPr>
          <w:ilvl w:val="1"/>
          <w:numId w:val="4"/>
        </w:numPr>
        <w:ind w:left="0" w:firstLine="0"/>
        <w:rPr>
          <w:rFonts w:ascii="Times New Roman" w:hAnsi="Times New Roman" w:cs="Times New Roman"/>
        </w:rPr>
      </w:pPr>
      <w:bookmarkStart w:id="12" w:name="_Toc86750429"/>
      <w:r w:rsidRPr="00554D84">
        <w:rPr>
          <w:rFonts w:ascii="Times New Roman" w:hAnsi="Times New Roman" w:cs="Times New Roman"/>
        </w:rPr>
        <w:t>Története</w:t>
      </w:r>
      <w:bookmarkEnd w:id="12"/>
    </w:p>
    <w:p w:rsidR="002524C2" w:rsidRPr="002524C2" w:rsidRDefault="002524C2" w:rsidP="002524C2"/>
    <w:p w:rsidR="004A6953" w:rsidRDefault="00515A6F" w:rsidP="00515A6F">
      <w:pPr>
        <w:pStyle w:val="Szvegtrzs"/>
        <w:spacing w:line="360" w:lineRule="auto"/>
        <w:jc w:val="both"/>
        <w:rPr>
          <w:rFonts w:cs="Times New Roman"/>
        </w:rPr>
      </w:pPr>
      <w:r>
        <w:rPr>
          <w:rFonts w:cs="Times New Roman"/>
        </w:rPr>
        <w:t>A Python fejlesztése az 1990-es évek elején indult Hollandiában, ahol Guido Van Rossum</w:t>
      </w:r>
      <w:r w:rsidR="00E973B4">
        <w:rPr>
          <w:rFonts w:cs="Times New Roman"/>
        </w:rPr>
        <w:t xml:space="preserve"> a CWI alkalmazottja 1991-ben bemutatta a Python első verzióját. A projekt célja eredetileg az ABC programnyelv helyettesítésére szolgáló nyelv kifejlesztése volt. 1995-ben megjelent a Python 1.2 még szintén a CWI fejlesztésével.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4A6953" w:rsidRDefault="00E973B4" w:rsidP="00515A6F">
      <w:pPr>
        <w:pStyle w:val="Szvegtrzs"/>
        <w:spacing w:line="360" w:lineRule="auto"/>
        <w:jc w:val="both"/>
        <w:rPr>
          <w:rFonts w:cs="Times New Roman"/>
        </w:rPr>
      </w:pPr>
      <w:r>
        <w:rPr>
          <w:rFonts w:cs="Times New Roman"/>
        </w:rPr>
        <w:t>2000-ben elkészült a Python 1.6, majd ezután Guido Van Rossum összeállt a BeOpem.com-</w:t>
      </w:r>
      <w:r>
        <w:rPr>
          <w:rFonts w:cs="Times New Roman"/>
        </w:rPr>
        <w:lastRenderedPageBreak/>
        <w:t xml:space="preserve">al, és megalapították a Python </w:t>
      </w:r>
      <w:r w:rsidR="004A6953">
        <w:rPr>
          <w:rFonts w:cs="Times New Roman"/>
        </w:rPr>
        <w:t>Laboratoriest.</w:t>
      </w:r>
      <w:r>
        <w:rPr>
          <w:rFonts w:cs="Times New Roman"/>
        </w:rPr>
        <w:t xml:space="preserve"> Még ugyanabban az évben a Python Laboratories kifejlesztette a Python 2.0-t. A 2.0-ban már olyan újdonságok voltak, mint a listák használata és a keletkezett memóriaszemét számolása.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515A6F" w:rsidRDefault="00E973B4" w:rsidP="00515A6F">
      <w:pPr>
        <w:pStyle w:val="Szvegtrzs"/>
        <w:spacing w:line="360" w:lineRule="auto"/>
        <w:jc w:val="both"/>
        <w:rPr>
          <w:rFonts w:cs="Times New Roman"/>
        </w:rPr>
      </w:pPr>
      <w:r>
        <w:rPr>
          <w:rFonts w:cs="Times New Roman"/>
        </w:rPr>
        <w:t>A 2.0-s verzió kiadása után</w:t>
      </w:r>
      <w:r w:rsidR="004A6953">
        <w:rPr>
          <w:rFonts w:cs="Times New Roman"/>
        </w:rPr>
        <w:t xml:space="preserve"> megalakult a Python Software Foundation, amely a mai napig tulajdonosa és fejlesztője az immár ingyenes és nyílt forráskódú Pythonnak. 2008-ban kiadták a Python 3.0-t, amely ismét jelentős vált</w:t>
      </w:r>
      <w:r w:rsidR="00D47CD0">
        <w:rPr>
          <w:rFonts w:cs="Times New Roman"/>
        </w:rPr>
        <w:t>ozásokon esett át. Bevezették az integer típusokat, új szintaxisokat hoztak létre, és megváltoztattak régieket, létrejött a print funkció, valamint ez a verzió szándékosan nem kompatibilis a korábbi verziókkal.</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r w:rsidR="00DC11E3">
        <w:rPr>
          <w:rFonts w:cs="Times New Roman"/>
        </w:rPr>
        <w:t xml:space="preserve"> </w:t>
      </w:r>
      <w:r w:rsidR="00DC11E3">
        <w:rPr>
          <w:rFonts w:cs="Times New Roman"/>
        </w:rPr>
        <w:fldChar w:fldCharType="begin"/>
      </w:r>
      <w:r w:rsidR="00DC11E3">
        <w:rPr>
          <w:rFonts w:cs="Times New Roman"/>
        </w:rPr>
        <w:instrText xml:space="preserve"> REF _Ref70602832 \r \h </w:instrText>
      </w:r>
      <w:r w:rsidR="00DC11E3">
        <w:rPr>
          <w:rFonts w:cs="Times New Roman"/>
        </w:rPr>
      </w:r>
      <w:r w:rsidR="00DC11E3">
        <w:rPr>
          <w:rFonts w:cs="Times New Roman"/>
        </w:rPr>
        <w:fldChar w:fldCharType="separate"/>
      </w:r>
      <w:r w:rsidR="00DC11E3">
        <w:rPr>
          <w:rFonts w:cs="Times New Roman"/>
        </w:rPr>
        <w:t>[14]</w:t>
      </w:r>
      <w:r w:rsidR="00DC11E3">
        <w:rPr>
          <w:rFonts w:cs="Times New Roman"/>
        </w:rPr>
        <w:fldChar w:fldCharType="end"/>
      </w:r>
    </w:p>
    <w:p w:rsidR="00E03252" w:rsidRDefault="00E03252" w:rsidP="00515A6F">
      <w:pPr>
        <w:pStyle w:val="Szvegtrzs"/>
        <w:spacing w:line="360" w:lineRule="auto"/>
        <w:jc w:val="both"/>
        <w:rPr>
          <w:rFonts w:cs="Times New Roman"/>
        </w:rPr>
      </w:pPr>
    </w:p>
    <w:p w:rsidR="00D47CD0" w:rsidRDefault="00D47CD0" w:rsidP="00554D84">
      <w:pPr>
        <w:pStyle w:val="Cmsor2"/>
        <w:numPr>
          <w:ilvl w:val="1"/>
          <w:numId w:val="4"/>
        </w:numPr>
        <w:ind w:left="0" w:firstLine="0"/>
        <w:rPr>
          <w:rFonts w:ascii="Times New Roman" w:hAnsi="Times New Roman" w:cs="Times New Roman"/>
        </w:rPr>
      </w:pPr>
      <w:bookmarkStart w:id="13" w:name="_Toc86750430"/>
      <w:r w:rsidRPr="00554D84">
        <w:rPr>
          <w:rFonts w:ascii="Times New Roman" w:hAnsi="Times New Roman" w:cs="Times New Roman"/>
        </w:rPr>
        <w:t>A Python néhány fontos jellemzője:</w:t>
      </w:r>
      <w:bookmarkEnd w:id="13"/>
    </w:p>
    <w:p w:rsidR="002524C2" w:rsidRPr="002524C2" w:rsidRDefault="002524C2" w:rsidP="002524C2"/>
    <w:p w:rsidR="00EE36B3" w:rsidRDefault="00EE36B3" w:rsidP="00EE36B3">
      <w:pPr>
        <w:pStyle w:val="Szvegtrzs"/>
        <w:numPr>
          <w:ilvl w:val="0"/>
          <w:numId w:val="12"/>
        </w:numPr>
        <w:spacing w:line="360" w:lineRule="auto"/>
        <w:jc w:val="both"/>
        <w:rPr>
          <w:rFonts w:cs="Times New Roman"/>
        </w:rPr>
      </w:pPr>
      <w:r>
        <w:rPr>
          <w:rFonts w:cs="Times New Roman"/>
        </w:rPr>
        <w:t>gyors és hatékony:</w:t>
      </w:r>
    </w:p>
    <w:p w:rsidR="00EE36B3" w:rsidRDefault="00EE36B3" w:rsidP="00EE36B3">
      <w:pPr>
        <w:pStyle w:val="Szvegtrzs"/>
        <w:numPr>
          <w:ilvl w:val="1"/>
          <w:numId w:val="12"/>
        </w:numPr>
        <w:spacing w:line="360" w:lineRule="auto"/>
        <w:jc w:val="both"/>
        <w:rPr>
          <w:rFonts w:cs="Times New Roman"/>
        </w:rPr>
      </w:pPr>
      <w:r>
        <w:rPr>
          <w:rFonts w:cs="Times New Roman"/>
        </w:rPr>
        <w:t>Tartalmaz egy standard belső könyvtárat. Minden olyan lehetőséget biztosít, amely a programozáshoz szükséges, az alapműveletektől a speciális funkciókig.</w:t>
      </w:r>
      <w:r w:rsidR="00587E9A">
        <w:rPr>
          <w:rFonts w:cs="Times New Roman"/>
        </w:rPr>
        <w:t xml:space="preserve"> Ezek a harmadik féltől származó eszközök mindent lehetővé tesznek a Pythonban. Például egy webszerver létrehozásához elég három sornyi kód megírása.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t>más technológiákat is támogat:</w:t>
      </w:r>
    </w:p>
    <w:p w:rsidR="00EE36B3" w:rsidRDefault="0060695F" w:rsidP="00EE36B3">
      <w:pPr>
        <w:pStyle w:val="Szvegtrzs"/>
        <w:numPr>
          <w:ilvl w:val="1"/>
          <w:numId w:val="12"/>
        </w:numPr>
        <w:spacing w:line="360" w:lineRule="auto"/>
        <w:jc w:val="both"/>
        <w:rPr>
          <w:rFonts w:cs="Times New Roman"/>
        </w:rPr>
      </w:pPr>
      <w:r>
        <w:rPr>
          <w:rFonts w:cs="Times New Roman"/>
        </w:rPr>
        <w:t>Többek között támogatja a COM és a .Net objektumokat. Ezen kívül kiegészítőket és alternatívákat is létrehoztak a Python számára, amik megkönnyítik az integrált módban történő munkát az objektumokkal.</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246203" w:rsidP="00EE36B3">
      <w:pPr>
        <w:pStyle w:val="Szvegtrzs"/>
        <w:numPr>
          <w:ilvl w:val="0"/>
          <w:numId w:val="12"/>
        </w:numPr>
        <w:spacing w:line="360" w:lineRule="auto"/>
        <w:jc w:val="both"/>
        <w:rPr>
          <w:rFonts w:cs="Times New Roman"/>
        </w:rPr>
      </w:pPr>
      <w:r>
        <w:rPr>
          <w:rFonts w:cs="Times New Roman"/>
        </w:rPr>
        <w:t>operációs rendszer független</w:t>
      </w:r>
      <w:r w:rsidR="00EE36B3">
        <w:rPr>
          <w:rFonts w:cs="Times New Roman"/>
        </w:rPr>
        <w:t>:</w:t>
      </w:r>
    </w:p>
    <w:p w:rsidR="00EE36B3" w:rsidRDefault="0060695F" w:rsidP="00EE36B3">
      <w:pPr>
        <w:pStyle w:val="Szvegtrzs"/>
        <w:numPr>
          <w:ilvl w:val="1"/>
          <w:numId w:val="12"/>
        </w:numPr>
        <w:spacing w:line="360" w:lineRule="auto"/>
        <w:jc w:val="both"/>
        <w:rPr>
          <w:rFonts w:cs="Times New Roman"/>
        </w:rPr>
      </w:pPr>
      <w:r>
        <w:rPr>
          <w:rFonts w:cs="Times New Roman"/>
        </w:rPr>
        <w:t>A Python scriptek különböző operációs rendszereken is használhatóak, például Windows, Linux, MacOS. Néhány verzió kiadásra került a .Net, Java és Nokia S60 használatra is. A programok kimenete az összes platformon igencsak hasonló.</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t>egyszerű:</w:t>
      </w:r>
    </w:p>
    <w:p w:rsidR="00EE36B3" w:rsidRDefault="0060695F" w:rsidP="00EE36B3">
      <w:pPr>
        <w:pStyle w:val="Szvegtrzs"/>
        <w:numPr>
          <w:ilvl w:val="1"/>
          <w:numId w:val="12"/>
        </w:numPr>
        <w:spacing w:line="360" w:lineRule="auto"/>
        <w:jc w:val="both"/>
        <w:rPr>
          <w:rFonts w:cs="Times New Roman"/>
        </w:rPr>
      </w:pPr>
      <w:r>
        <w:rPr>
          <w:rFonts w:cs="Times New Roman"/>
        </w:rPr>
        <w:t>Ez egy nagyon magas szintű nyelv, amely a sok forrásnak köszönhetően könnyen megtanulható. A harmadik féltől származó eszközök sokfélesége miatt a felhasználókat folytonos tanulásra és fejlesztésre ösztönzi.</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lastRenderedPageBreak/>
        <w:t>nyílt forráskódú:</w:t>
      </w:r>
    </w:p>
    <w:p w:rsidR="00EE36B3" w:rsidRDefault="00170492" w:rsidP="00EE36B3">
      <w:pPr>
        <w:pStyle w:val="Szvegtrzs"/>
        <w:numPr>
          <w:ilvl w:val="1"/>
          <w:numId w:val="12"/>
        </w:numPr>
        <w:spacing w:line="360" w:lineRule="auto"/>
        <w:jc w:val="both"/>
        <w:rPr>
          <w:rFonts w:cs="Times New Roman"/>
        </w:rPr>
      </w:pPr>
      <w:r>
        <w:rPr>
          <w:rFonts w:cs="Times New Roman"/>
        </w:rPr>
        <w:t>Annak ellenére, hogy minden jog a Python Software Foundation kezében van, nyílt a forráskódja, és semmilyen korlátozáshoz nincs kötve a használata, terjesztése vagy a módosítása.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03252" w:rsidRDefault="00E03252" w:rsidP="00E03252">
      <w:pPr>
        <w:pStyle w:val="Szvegtrzs"/>
        <w:spacing w:line="360" w:lineRule="auto"/>
        <w:jc w:val="both"/>
        <w:rPr>
          <w:rFonts w:cs="Times New Roman"/>
        </w:rPr>
      </w:pPr>
    </w:p>
    <w:p w:rsidR="00AA2BD6" w:rsidRDefault="00AA2BD6" w:rsidP="00554D84">
      <w:pPr>
        <w:pStyle w:val="Cmsor2"/>
        <w:numPr>
          <w:ilvl w:val="1"/>
          <w:numId w:val="4"/>
        </w:numPr>
        <w:ind w:left="0" w:firstLine="0"/>
        <w:rPr>
          <w:rFonts w:ascii="Times New Roman" w:hAnsi="Times New Roman" w:cs="Times New Roman"/>
        </w:rPr>
      </w:pPr>
      <w:bookmarkStart w:id="14" w:name="_Toc86750431"/>
      <w:r w:rsidRPr="00554D84">
        <w:rPr>
          <w:rFonts w:ascii="Times New Roman" w:hAnsi="Times New Roman" w:cs="Times New Roman"/>
        </w:rPr>
        <w:t>További tulajdonságok</w:t>
      </w:r>
      <w:bookmarkEnd w:id="14"/>
    </w:p>
    <w:p w:rsidR="002524C2" w:rsidRPr="002524C2" w:rsidRDefault="002524C2" w:rsidP="002524C2"/>
    <w:p w:rsidR="00D939C0" w:rsidRDefault="00F13CD2" w:rsidP="00D939C0">
      <w:pPr>
        <w:pStyle w:val="Szvegtrzs"/>
        <w:spacing w:line="360" w:lineRule="auto"/>
        <w:jc w:val="both"/>
        <w:rPr>
          <w:rFonts w:cs="Times New Roman"/>
        </w:rPr>
      </w:pPr>
      <w:r w:rsidRPr="00F13CD2">
        <w:rPr>
          <w:rFonts w:cs="Times New Roman"/>
        </w:rPr>
        <w:t>A Python egy több parad</w:t>
      </w:r>
      <w:r>
        <w:rPr>
          <w:rFonts w:cs="Times New Roman"/>
        </w:rPr>
        <w:t>igmás programnyelv: az objektum</w:t>
      </w:r>
      <w:r w:rsidRPr="00F13CD2">
        <w:rPr>
          <w:rFonts w:cs="Times New Roman"/>
        </w:rPr>
        <w:t>orientált programozás és a strukturált programozás teljes mértékben támogatott, és számos olyan nyelvi funkció létezik, amelyek támogatják a funkcionális programozást</w:t>
      </w:r>
      <w:r>
        <w:rPr>
          <w:rFonts w:cs="Times New Roman"/>
        </w:rPr>
        <w:t xml:space="preserve"> és a szempont</w:t>
      </w:r>
      <w:r w:rsidRPr="00F13CD2">
        <w:rPr>
          <w:rFonts w:cs="Times New Roman"/>
        </w:rPr>
        <w:t xml:space="preserve">orientált programozást. Sok más paradigma támogatott a kiterjesztések használatával, ideértve </w:t>
      </w:r>
      <w:r>
        <w:rPr>
          <w:rFonts w:cs="Times New Roman"/>
        </w:rPr>
        <w:t>többek között</w:t>
      </w:r>
      <w:r w:rsidRPr="00F13CD2">
        <w:rPr>
          <w:rFonts w:cs="Times New Roman"/>
        </w:rPr>
        <w:t xml:space="preserve"> a logikai programozást.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1772CE" w:rsidRDefault="001772CE" w:rsidP="00D939C0">
      <w:pPr>
        <w:pStyle w:val="Szvegtrzs"/>
        <w:spacing w:line="360" w:lineRule="auto"/>
        <w:jc w:val="both"/>
        <w:rPr>
          <w:rFonts w:cs="Times New Roman"/>
        </w:rPr>
      </w:pPr>
      <w:r>
        <w:rPr>
          <w:rFonts w:cs="Times New Roman"/>
        </w:rPr>
        <w:t>A Python a memóriakezelést a dinamikus gépelés, a referenciaszámlálás és a ciklusérzékelő szemétgyűjtés kombinációjával oldja meg. Egy másik fontos tulajdonság a dinamikus névfeloldás, ami a metódus és a változó nevét a program végrehajtása során köti össze.</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907595" w:rsidRDefault="00907595" w:rsidP="00D939C0">
      <w:pPr>
        <w:pStyle w:val="Szvegtrzs"/>
        <w:spacing w:line="360" w:lineRule="auto"/>
        <w:jc w:val="both"/>
        <w:rPr>
          <w:rFonts w:cs="Times New Roman"/>
        </w:rPr>
      </w:pPr>
    </w:p>
    <w:p w:rsidR="00AA2BD6" w:rsidRDefault="00AA2BD6" w:rsidP="00554D84">
      <w:pPr>
        <w:pStyle w:val="Cmsor2"/>
        <w:numPr>
          <w:ilvl w:val="1"/>
          <w:numId w:val="4"/>
        </w:numPr>
        <w:ind w:left="0" w:firstLine="0"/>
        <w:rPr>
          <w:rFonts w:ascii="Times New Roman" w:hAnsi="Times New Roman" w:cs="Times New Roman"/>
        </w:rPr>
      </w:pPr>
      <w:bookmarkStart w:id="15" w:name="_Toc86750432"/>
      <w:r w:rsidRPr="00554D84">
        <w:rPr>
          <w:rFonts w:ascii="Times New Roman" w:hAnsi="Times New Roman" w:cs="Times New Roman"/>
        </w:rPr>
        <w:t>Milyen programok írásához jó?</w:t>
      </w:r>
      <w:bookmarkEnd w:id="15"/>
    </w:p>
    <w:p w:rsidR="002524C2" w:rsidRPr="002524C2" w:rsidRDefault="002524C2" w:rsidP="002524C2"/>
    <w:p w:rsidR="009D36E7" w:rsidRDefault="009D36E7" w:rsidP="00D939C0">
      <w:pPr>
        <w:pStyle w:val="Szvegtrzs"/>
        <w:spacing w:line="360" w:lineRule="auto"/>
        <w:jc w:val="both"/>
        <w:rPr>
          <w:rFonts w:cs="Times New Roman"/>
        </w:rPr>
      </w:pPr>
      <w:r>
        <w:rPr>
          <w:rFonts w:cs="Times New Roman"/>
        </w:rPr>
        <w:t>A Python egy jól megtervezett programozási nyelv, amely kiválóan alkalmas a valós világban előforduló problémák programozói megoldására. Az alábbiakban összeszedem a Python nyelven írható leggyakoribb programtípusokat:</w:t>
      </w:r>
      <w:r w:rsidR="00DC11E3">
        <w:rPr>
          <w:rFonts w:cs="Times New Roman"/>
        </w:rPr>
        <w:t xml:space="preserve"> </w:t>
      </w:r>
    </w:p>
    <w:p w:rsidR="00D939C0" w:rsidRDefault="00F35240" w:rsidP="00F35240">
      <w:pPr>
        <w:pStyle w:val="Szvegtrzs"/>
        <w:numPr>
          <w:ilvl w:val="0"/>
          <w:numId w:val="13"/>
        </w:numPr>
        <w:spacing w:line="360" w:lineRule="auto"/>
        <w:jc w:val="both"/>
        <w:rPr>
          <w:rFonts w:cs="Times New Roman"/>
        </w:rPr>
      </w:pPr>
      <w:r>
        <w:rPr>
          <w:rFonts w:cs="Times New Roman"/>
        </w:rPr>
        <w:t>rendszer program</w:t>
      </w:r>
    </w:p>
    <w:p w:rsidR="00F35240" w:rsidRDefault="00870DD9" w:rsidP="00870DD9">
      <w:pPr>
        <w:pStyle w:val="Szvegtrzs"/>
        <w:numPr>
          <w:ilvl w:val="1"/>
          <w:numId w:val="13"/>
        </w:numPr>
        <w:spacing w:line="360" w:lineRule="auto"/>
        <w:jc w:val="both"/>
        <w:rPr>
          <w:rFonts w:cs="Times New Roman"/>
        </w:rPr>
      </w:pPr>
      <w:r w:rsidRPr="00870DD9">
        <w:rPr>
          <w:rFonts w:cs="Times New Roman"/>
        </w:rPr>
        <w:t>Az operációs rendszer szolgáltatásaival való együttműkö</w:t>
      </w:r>
      <w:r>
        <w:rPr>
          <w:rFonts w:cs="Times New Roman"/>
        </w:rPr>
        <w:t>déshez létrehozott belső Python interfészek a Pythont megfelelő nyelvvé teszik a rendszer programok létrehozásához</w:t>
      </w:r>
      <w:r w:rsidRPr="00870DD9">
        <w:rPr>
          <w:rFonts w:cs="Times New Roman"/>
        </w:rPr>
        <w:t>.</w:t>
      </w:r>
      <w:r w:rsidRPr="00870DD9">
        <w:t xml:space="preserve"> </w:t>
      </w:r>
      <w:r w:rsidRPr="00870DD9">
        <w:rPr>
          <w:rFonts w:cs="Times New Roman"/>
        </w:rPr>
        <w:t xml:space="preserve">Ezek az interfészek bizonyos funkciókat biztosítanak, például: fájlok és könyvtárak műveletei, párhuzamos feldolgozás. </w:t>
      </w:r>
      <w:r>
        <w:rPr>
          <w:rFonts w:cs="Times New Roman"/>
        </w:rPr>
        <w:t>A</w:t>
      </w:r>
      <w:r w:rsidRPr="00870DD9">
        <w:rPr>
          <w:rFonts w:cs="Times New Roman"/>
        </w:rPr>
        <w:t xml:space="preserve"> rendszererőforrásokkal való együttműködéshez</w:t>
      </w:r>
      <w:r>
        <w:rPr>
          <w:rFonts w:cs="Times New Roman"/>
        </w:rPr>
        <w:t xml:space="preserve"> is tartalmaz néhány eszközt</w:t>
      </w:r>
      <w:r w:rsidRPr="00870DD9">
        <w:rPr>
          <w:rFonts w:cs="Times New Roman"/>
        </w:rPr>
        <w:t>, például: környez</w:t>
      </w:r>
      <w:r>
        <w:rPr>
          <w:rFonts w:cs="Times New Roman"/>
        </w:rPr>
        <w:t>eti változók, fájlok, socketek,</w:t>
      </w:r>
      <w:r w:rsidRPr="00870DD9">
        <w:rPr>
          <w:rFonts w:cs="Times New Roman"/>
        </w:rPr>
        <w:t xml:space="preserve"> folyamatok, parancssor, szabványos stream-interfészek, shell programozás.</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grafikus felhasználói felület (GUI)</w:t>
      </w:r>
    </w:p>
    <w:p w:rsidR="00F35240" w:rsidRDefault="00A83B47" w:rsidP="00A83B47">
      <w:pPr>
        <w:pStyle w:val="Szvegtrzs"/>
        <w:numPr>
          <w:ilvl w:val="1"/>
          <w:numId w:val="13"/>
        </w:numPr>
        <w:spacing w:line="360" w:lineRule="auto"/>
        <w:jc w:val="both"/>
        <w:rPr>
          <w:rFonts w:cs="Times New Roman"/>
        </w:rPr>
      </w:pPr>
      <w:r w:rsidRPr="00A83B47">
        <w:rPr>
          <w:rFonts w:cs="Times New Roman"/>
        </w:rPr>
        <w:t xml:space="preserve">A </w:t>
      </w:r>
      <w:r>
        <w:rPr>
          <w:rFonts w:cs="Times New Roman"/>
        </w:rPr>
        <w:t>Tkinter egy szabványos objektum</w:t>
      </w:r>
      <w:r w:rsidRPr="00A83B47">
        <w:rPr>
          <w:rFonts w:cs="Times New Roman"/>
        </w:rPr>
        <w:t xml:space="preserve">orientált felület, amelyet a Python </w:t>
      </w:r>
      <w:r>
        <w:rPr>
          <w:rFonts w:cs="Times New Roman"/>
        </w:rPr>
        <w:lastRenderedPageBreak/>
        <w:t>fordító használ</w:t>
      </w:r>
      <w:r w:rsidRPr="00A83B47">
        <w:rPr>
          <w:rFonts w:cs="Times New Roman"/>
        </w:rPr>
        <w:t>.</w:t>
      </w:r>
      <w:r>
        <w:rPr>
          <w:rFonts w:cs="Times New Roman"/>
        </w:rPr>
        <w:t xml:space="preserve"> </w:t>
      </w:r>
      <w:r w:rsidRPr="00A83B47">
        <w:rPr>
          <w:rFonts w:cs="Times New Roman"/>
        </w:rPr>
        <w:t xml:space="preserve">Ez biztosítja a GUI tervezésének alapvető eszközeit. A generált GUI-k pmw formátumban vannak, és hasonló </w:t>
      </w:r>
      <w:r>
        <w:rPr>
          <w:rFonts w:cs="Times New Roman"/>
        </w:rPr>
        <w:t>a megjelenésü</w:t>
      </w:r>
      <w:r w:rsidRPr="00A83B47">
        <w:rPr>
          <w:rFonts w:cs="Times New Roman"/>
        </w:rPr>
        <w:t>k a különböző platformokon. Egy mási</w:t>
      </w:r>
      <w:r>
        <w:rPr>
          <w:rFonts w:cs="Times New Roman"/>
        </w:rPr>
        <w:t>k felület a wxPython, amely a C</w:t>
      </w:r>
      <w:r w:rsidRPr="00A83B47">
        <w:rPr>
          <w:rFonts w:cs="Times New Roman"/>
        </w:rPr>
        <w:t>++ könyvtárra épül. A Tkinter és a wxPython az alapvető interfészek a GUI-k tervezéséhez a Pythonban. Ezen</w:t>
      </w:r>
      <w:r>
        <w:rPr>
          <w:rFonts w:cs="Times New Roman"/>
        </w:rPr>
        <w:t xml:space="preserve"> </w:t>
      </w:r>
      <w:r w:rsidRPr="00A83B47">
        <w:rPr>
          <w:rFonts w:cs="Times New Roman"/>
        </w:rPr>
        <w:t>kívül számos magas szintű GUI interfész létezik, amelyek megkönnyítik a munkát.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hálózati és internetes program</w:t>
      </w:r>
    </w:p>
    <w:p w:rsidR="00F35240" w:rsidRPr="00095218" w:rsidRDefault="00095218" w:rsidP="00095218">
      <w:pPr>
        <w:pStyle w:val="Szvegtrzs"/>
        <w:numPr>
          <w:ilvl w:val="1"/>
          <w:numId w:val="13"/>
        </w:numPr>
        <w:spacing w:line="360" w:lineRule="auto"/>
        <w:jc w:val="both"/>
        <w:rPr>
          <w:rFonts w:cs="Times New Roman"/>
        </w:rPr>
      </w:pPr>
      <w:r w:rsidRPr="00095218">
        <w:rPr>
          <w:rFonts w:cs="Times New Roman"/>
        </w:rPr>
        <w:t>Különböző modulok vann</w:t>
      </w:r>
      <w:r>
        <w:rPr>
          <w:rFonts w:cs="Times New Roman"/>
        </w:rPr>
        <w:t>ak beágyazva a Python szabvány</w:t>
      </w:r>
      <w:r w:rsidRPr="00095218">
        <w:rPr>
          <w:rFonts w:cs="Times New Roman"/>
        </w:rPr>
        <w:t xml:space="preserve"> könyvtárába, amelyek számos eszközt kínálnak a hálózati programozók számára, például: kliens-szerver kapcsolat, socket programozás, FTP, Telnet, e-mail funkciók, RPC, SO</w:t>
      </w:r>
      <w:r>
        <w:rPr>
          <w:rFonts w:cs="Times New Roman"/>
        </w:rPr>
        <w:t>AP</w:t>
      </w:r>
      <w:r w:rsidRPr="00095218">
        <w:rPr>
          <w:rFonts w:cs="Times New Roman"/>
        </w:rPr>
        <w:t>.</w:t>
      </w:r>
      <w:r>
        <w:rPr>
          <w:rFonts w:cs="Times New Roman"/>
        </w:rPr>
        <w:t xml:space="preserve"> </w:t>
      </w:r>
      <w:r w:rsidRPr="00095218">
        <w:rPr>
          <w:rFonts w:cs="Times New Roman"/>
        </w:rPr>
        <w:t>Néhány harmadik féltől származó eszköz, például a mod-Python, lehetővé teszi az apache-hoz hasonló webszerverek számára a Python-szkriptek futtatását.</w:t>
      </w:r>
      <w:r>
        <w:rPr>
          <w:rFonts w:cs="Times New Roman"/>
        </w:rPr>
        <w:t xml:space="preserve"> </w:t>
      </w:r>
      <w:r w:rsidRPr="00095218">
        <w:rPr>
          <w:rFonts w:cs="Times New Roman"/>
        </w:rPr>
        <w:t>Továbbá néhány népszerű program, például: Django, Turbo gears, Pylon, Zope és Web Ware támogatja a Python szkripteket.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adatbázis</w:t>
      </w:r>
    </w:p>
    <w:p w:rsidR="00F35240" w:rsidRDefault="00CB0A23" w:rsidP="00CB0A23">
      <w:pPr>
        <w:pStyle w:val="Szvegtrzs"/>
        <w:numPr>
          <w:ilvl w:val="1"/>
          <w:numId w:val="13"/>
        </w:numPr>
        <w:spacing w:line="360" w:lineRule="auto"/>
        <w:jc w:val="both"/>
        <w:rPr>
          <w:rFonts w:cs="Times New Roman"/>
        </w:rPr>
      </w:pPr>
      <w:r w:rsidRPr="00CB0A23">
        <w:rPr>
          <w:rFonts w:cs="Times New Roman"/>
        </w:rPr>
        <w:t>A legtöbb általános adatbázist, mint például a Sybase, az Oracle, az Informix, a MyS</w:t>
      </w:r>
      <w:r>
        <w:rPr>
          <w:rFonts w:cs="Times New Roman"/>
        </w:rPr>
        <w:t>QL, a PostgreSQL, az SQLite</w:t>
      </w:r>
      <w:r w:rsidRPr="00CB0A23">
        <w:rPr>
          <w:rFonts w:cs="Times New Roman"/>
        </w:rPr>
        <w:t>,</w:t>
      </w:r>
      <w:r>
        <w:rPr>
          <w:rFonts w:cs="Times New Roman"/>
        </w:rPr>
        <w:t xml:space="preserve"> támogatják a Python interfészek.</w:t>
      </w:r>
      <w:r w:rsidRPr="00CB0A23">
        <w:t xml:space="preserve"> </w:t>
      </w:r>
      <w:r w:rsidRPr="00CB0A23">
        <w:rPr>
          <w:rFonts w:cs="Times New Roman"/>
        </w:rPr>
        <w:t>Az előre definiált ad</w:t>
      </w:r>
      <w:r>
        <w:rPr>
          <w:rFonts w:cs="Times New Roman"/>
        </w:rPr>
        <w:t xml:space="preserve">atbázis </w:t>
      </w:r>
      <w:r w:rsidRPr="00CB0A23">
        <w:rPr>
          <w:rFonts w:cs="Times New Roman"/>
        </w:rPr>
        <w:t>API-k segítik a programozókat abban, hogy hasonló kódokon keresztül különböző adatbázisokkal dolgozzanak. A Pi</w:t>
      </w:r>
      <w:r>
        <w:rPr>
          <w:rFonts w:cs="Times New Roman"/>
        </w:rPr>
        <w:t>ckle egy szabványos modul, amellyel fájlokban tárolhatjuk és helyreállíthatjuk</w:t>
      </w:r>
      <w:r w:rsidRPr="00CB0A23">
        <w:rPr>
          <w:rFonts w:cs="Times New Roman"/>
        </w:rPr>
        <w:t xml:space="preserve"> az objektumokat. Ezen</w:t>
      </w:r>
      <w:r>
        <w:rPr>
          <w:rFonts w:cs="Times New Roman"/>
        </w:rPr>
        <w:t xml:space="preserve"> kívül a ZODB egy tisztán objektum</w:t>
      </w:r>
      <w:r w:rsidRPr="00CB0A23">
        <w:rPr>
          <w:rFonts w:cs="Times New Roman"/>
        </w:rPr>
        <w:t>orientált eszköz az adatbázisokkal való munkához. A Python 2.5-től kezdődően az SQLite-t a Python</w:t>
      </w:r>
      <w:r>
        <w:rPr>
          <w:rFonts w:cs="Times New Roman"/>
        </w:rPr>
        <w:t xml:space="preserve"> szabványos részének tekintik.</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numerikus program</w:t>
      </w:r>
    </w:p>
    <w:p w:rsidR="00F35240" w:rsidRDefault="005F7AB2" w:rsidP="005F7AB2">
      <w:pPr>
        <w:pStyle w:val="Szvegtrzs"/>
        <w:numPr>
          <w:ilvl w:val="1"/>
          <w:numId w:val="13"/>
        </w:numPr>
        <w:spacing w:line="360" w:lineRule="auto"/>
        <w:jc w:val="both"/>
        <w:rPr>
          <w:rFonts w:cs="Times New Roman"/>
        </w:rPr>
      </w:pPr>
      <w:r w:rsidRPr="005F7AB2">
        <w:rPr>
          <w:rFonts w:cs="Times New Roman"/>
        </w:rPr>
        <w:t>A NumPy modullal rendelkező Python hatékony alt</w:t>
      </w:r>
      <w:r w:rsidR="00BC10EA">
        <w:rPr>
          <w:rFonts w:cs="Times New Roman"/>
        </w:rPr>
        <w:t>ernatíva lehet a FORTRAN és a C</w:t>
      </w:r>
      <w:r w:rsidRPr="005F7AB2">
        <w:rPr>
          <w:rFonts w:cs="Times New Roman"/>
        </w:rPr>
        <w:t>++ számára, mivel hatékony eszközöket kínál matematikai könyvtárakkal való együttműködéshez, egyszerű Python kódok használatával. Az interneten számos harmadik féltől származó eszköz található a Python által végzett numerikus programozáshoz.</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komponens integritás</w:t>
      </w:r>
    </w:p>
    <w:p w:rsidR="00F35240" w:rsidRDefault="00F90814" w:rsidP="00F90814">
      <w:pPr>
        <w:pStyle w:val="Szvegtrzs"/>
        <w:numPr>
          <w:ilvl w:val="1"/>
          <w:numId w:val="13"/>
        </w:numPr>
        <w:spacing w:line="360" w:lineRule="auto"/>
        <w:jc w:val="both"/>
        <w:rPr>
          <w:rFonts w:cs="Times New Roman"/>
        </w:rPr>
      </w:pPr>
      <w:r w:rsidRPr="00F90814">
        <w:rPr>
          <w:rFonts w:cs="Times New Roman"/>
        </w:rPr>
        <w:lastRenderedPageBreak/>
        <w:t>A Python képes integrált kapcsolatot létesíteni kódjai és más alkatrészek között. Az olyan eszközök, mint a Swing és a SIP, importálhatják más nyelvek fordított kódjait a Pythonban történő használatra.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03252" w:rsidRPr="009D36E7" w:rsidRDefault="00E03252" w:rsidP="00E03252">
      <w:pPr>
        <w:pStyle w:val="Szvegtrzs"/>
        <w:spacing w:line="360" w:lineRule="auto"/>
        <w:jc w:val="both"/>
        <w:rPr>
          <w:rFonts w:cs="Times New Roman"/>
        </w:rPr>
      </w:pPr>
    </w:p>
    <w:p w:rsidR="00C55ADF" w:rsidRDefault="00C55ADF" w:rsidP="00554D84">
      <w:pPr>
        <w:pStyle w:val="Cmsor1"/>
        <w:numPr>
          <w:ilvl w:val="0"/>
          <w:numId w:val="4"/>
        </w:numPr>
        <w:ind w:left="0" w:firstLine="0"/>
        <w:rPr>
          <w:rFonts w:ascii="Times New Roman" w:hAnsi="Times New Roman" w:cs="Times New Roman"/>
        </w:rPr>
      </w:pPr>
      <w:bookmarkStart w:id="16" w:name="_Toc86750433"/>
      <w:r w:rsidRPr="00554D84">
        <w:rPr>
          <w:rFonts w:ascii="Times New Roman" w:hAnsi="Times New Roman" w:cs="Times New Roman"/>
        </w:rPr>
        <w:t>Gépi látás</w:t>
      </w:r>
      <w:bookmarkEnd w:id="16"/>
    </w:p>
    <w:p w:rsidR="002524C2" w:rsidRPr="002524C2" w:rsidRDefault="002524C2" w:rsidP="002524C2">
      <w:pPr>
        <w:pStyle w:val="Szvegtrzs"/>
      </w:pPr>
    </w:p>
    <w:p w:rsidR="00A833D1" w:rsidRDefault="00D74BE8" w:rsidP="00A833D1">
      <w:pPr>
        <w:pStyle w:val="Szvegtrzs"/>
        <w:spacing w:line="360" w:lineRule="auto"/>
        <w:jc w:val="both"/>
        <w:rPr>
          <w:rFonts w:cs="Times New Roman"/>
        </w:rPr>
      </w:pPr>
      <w:r>
        <w:rPr>
          <w:rFonts w:cs="Times New Roman"/>
        </w:rPr>
        <w:t>A gépi látás lényege, hogy egy modellt alkossunk a való</w:t>
      </w:r>
      <w:r w:rsidR="00BE3E17">
        <w:rPr>
          <w:rFonts w:cs="Times New Roman"/>
        </w:rPr>
        <w:t>di világról képek segítségével.</w:t>
      </w:r>
      <w:r w:rsidR="00D779A2">
        <w:rPr>
          <w:rFonts w:cs="Times New Roman"/>
        </w:rPr>
        <w:t xml:space="preserve"> A gépi látás rendszere hasznos információkat gyűjt a képről a kétdimenziós vetületei segítségével. Mivel a képek a háromdimenziós világ kétdimenziós vetületei, ezért az információk nem állnak közvetlenül rendelkezésre, vissza kell állítani azokat. Ez a helyreállítás megköveteli a több az egyhez (many-to-one) leképezés inverzióját. Az információk visszaállításához kell a képen szereplő objektumok ismerete, és vetületgeometria is szükséges.</w:t>
      </w:r>
      <w:r w:rsidR="00155398">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E03252" w:rsidRDefault="00E03252" w:rsidP="00A833D1">
      <w:pPr>
        <w:pStyle w:val="Szvegtrzs"/>
        <w:spacing w:line="360" w:lineRule="auto"/>
        <w:jc w:val="both"/>
        <w:rPr>
          <w:rFonts w:cs="Times New Roman"/>
        </w:rPr>
      </w:pPr>
    </w:p>
    <w:p w:rsidR="00155398" w:rsidRDefault="00FA4F53" w:rsidP="00554D84">
      <w:pPr>
        <w:pStyle w:val="Cmsor2"/>
        <w:numPr>
          <w:ilvl w:val="1"/>
          <w:numId w:val="4"/>
        </w:numPr>
        <w:ind w:left="0" w:firstLine="0"/>
        <w:rPr>
          <w:rFonts w:ascii="Times New Roman" w:hAnsi="Times New Roman" w:cs="Times New Roman"/>
        </w:rPr>
      </w:pPr>
      <w:bookmarkStart w:id="17" w:name="_Toc86750434"/>
      <w:r w:rsidRPr="00554D84">
        <w:rPr>
          <w:rFonts w:ascii="Times New Roman" w:hAnsi="Times New Roman" w:cs="Times New Roman"/>
        </w:rPr>
        <w:t>Alkalmazási területei</w:t>
      </w:r>
      <w:bookmarkEnd w:id="17"/>
    </w:p>
    <w:p w:rsidR="002524C2" w:rsidRPr="002524C2" w:rsidRDefault="002524C2" w:rsidP="002524C2"/>
    <w:p w:rsidR="00FA4F53" w:rsidRDefault="00FA4F53" w:rsidP="00FA4F53">
      <w:pPr>
        <w:pStyle w:val="Szvegtrzs"/>
        <w:spacing w:line="360" w:lineRule="auto"/>
        <w:jc w:val="both"/>
        <w:rPr>
          <w:rFonts w:cs="Times New Roman"/>
        </w:rPr>
      </w:pPr>
      <w:r>
        <w:rPr>
          <w:rFonts w:cs="Times New Roman"/>
        </w:rPr>
        <w:t>Számos terület kapcsolódik a gépi látáshoz. Mint ebből a részből kiderül, sok területen fejlesztettek ki különböző technikákat a képekből való információk kinyerésére. Ebben a részben röviden bemutatok néhány területet, amelyek szorosan kapcsolódnak a gépi látáshoz.</w:t>
      </w:r>
    </w:p>
    <w:p w:rsidR="00C24391" w:rsidRDefault="00C24391" w:rsidP="00C24391">
      <w:pPr>
        <w:pStyle w:val="Szvegtrzs"/>
        <w:numPr>
          <w:ilvl w:val="0"/>
          <w:numId w:val="14"/>
        </w:numPr>
        <w:spacing w:line="360" w:lineRule="auto"/>
        <w:jc w:val="both"/>
        <w:rPr>
          <w:rFonts w:cs="Times New Roman"/>
        </w:rPr>
      </w:pPr>
      <w:r>
        <w:rPr>
          <w:rFonts w:cs="Times New Roman"/>
        </w:rPr>
        <w:t>Képfeldolgozás</w:t>
      </w:r>
    </w:p>
    <w:p w:rsidR="00C24391" w:rsidRDefault="00C24391" w:rsidP="00C24391">
      <w:pPr>
        <w:pStyle w:val="Szvegtrzs"/>
        <w:numPr>
          <w:ilvl w:val="1"/>
          <w:numId w:val="14"/>
        </w:numPr>
        <w:spacing w:line="360" w:lineRule="auto"/>
        <w:jc w:val="both"/>
        <w:rPr>
          <w:rFonts w:cs="Times New Roman"/>
        </w:rPr>
      </w:pPr>
      <w:r w:rsidRPr="00C24391">
        <w:rPr>
          <w:rFonts w:cs="Times New Roman"/>
        </w:rPr>
        <w:t>A képfeldolgozás egy jól fejlett terület. A képfeldolgozási technikák általában képeket alakítana</w:t>
      </w:r>
      <w:r>
        <w:rPr>
          <w:rFonts w:cs="Times New Roman"/>
        </w:rPr>
        <w:t>k át más képekké: az információ-</w:t>
      </w:r>
      <w:r w:rsidRPr="00C24391">
        <w:rPr>
          <w:rFonts w:cs="Times New Roman"/>
        </w:rPr>
        <w:t xml:space="preserve">helyreállítás </w:t>
      </w:r>
      <w:r>
        <w:rPr>
          <w:rFonts w:cs="Times New Roman"/>
        </w:rPr>
        <w:t>a</w:t>
      </w:r>
      <w:r w:rsidRPr="00C24391">
        <w:rPr>
          <w:rFonts w:cs="Times New Roman"/>
        </w:rPr>
        <w:t xml:space="preserve"> felhasználó feladata. Ez a </w:t>
      </w:r>
      <w:r>
        <w:rPr>
          <w:rFonts w:cs="Times New Roman"/>
        </w:rPr>
        <w:t>terület</w:t>
      </w:r>
      <w:r w:rsidRPr="00C24391">
        <w:rPr>
          <w:rFonts w:cs="Times New Roman"/>
        </w:rPr>
        <w:t xml:space="preserve"> olyan témákat tartalmaz, mint a képjavítás, a képtömörítés és az elmosódott vagy életlen képek javítása. Másrészt a gépi látás algoritmusai képeket vesznek bemenetként, de más típusú kimeneteket hoznak létre, például ábrázolják az objek</w:t>
      </w:r>
      <w:r>
        <w:rPr>
          <w:rFonts w:cs="Times New Roman"/>
        </w:rPr>
        <w:t>tum kontúrjait egy képen. A</w:t>
      </w:r>
      <w:r w:rsidRPr="00C24391">
        <w:rPr>
          <w:rFonts w:cs="Times New Roman"/>
        </w:rPr>
        <w:t xml:space="preserve"> gépi látás hangsúlyt fektet az információk automatikus helyreállítására, minimális </w:t>
      </w:r>
      <w:r>
        <w:rPr>
          <w:rFonts w:cs="Times New Roman"/>
        </w:rPr>
        <w:t xml:space="preserve">emberi </w:t>
      </w:r>
      <w:r w:rsidRPr="00C24391">
        <w:rPr>
          <w:rFonts w:cs="Times New Roman"/>
        </w:rPr>
        <w:t>interakcióval. Általában bizonyos információk javítására és a zaj elnyomására szolgálnak.</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C24391" w:rsidP="00C24391">
      <w:pPr>
        <w:pStyle w:val="Szvegtrzs"/>
        <w:numPr>
          <w:ilvl w:val="0"/>
          <w:numId w:val="14"/>
        </w:numPr>
        <w:spacing w:line="360" w:lineRule="auto"/>
        <w:jc w:val="both"/>
        <w:rPr>
          <w:rFonts w:cs="Times New Roman"/>
        </w:rPr>
      </w:pPr>
      <w:r>
        <w:rPr>
          <w:rFonts w:cs="Times New Roman"/>
        </w:rPr>
        <w:t>Grafika</w:t>
      </w:r>
    </w:p>
    <w:p w:rsidR="00C24391" w:rsidRDefault="00C24391" w:rsidP="00C24391">
      <w:pPr>
        <w:pStyle w:val="Szvegtrzs"/>
        <w:numPr>
          <w:ilvl w:val="1"/>
          <w:numId w:val="14"/>
        </w:numPr>
        <w:spacing w:line="360" w:lineRule="auto"/>
        <w:jc w:val="both"/>
        <w:rPr>
          <w:rFonts w:cs="Times New Roman"/>
        </w:rPr>
      </w:pPr>
      <w:r w:rsidRPr="00C24391">
        <w:rPr>
          <w:rFonts w:cs="Times New Roman"/>
        </w:rPr>
        <w:lastRenderedPageBreak/>
        <w:t xml:space="preserve">A számítógépes grafika olyan geometriai primitívekből állít elő képeket, mint a vonalak, körök és szabad formájú felületek. A számítógépes grafikai technikák jelentős szerepet játszanak a megjelenítésben és a virtuális valóságban. </w:t>
      </w:r>
      <w:r>
        <w:rPr>
          <w:rFonts w:cs="Times New Roman"/>
        </w:rPr>
        <w:t>A</w:t>
      </w:r>
      <w:r w:rsidRPr="00C24391">
        <w:rPr>
          <w:rFonts w:cs="Times New Roman"/>
        </w:rPr>
        <w:t xml:space="preserve"> számítógépes grafika a képek szintézise, a gépi látás pedig a képek elemzése. </w:t>
      </w:r>
      <w:r>
        <w:rPr>
          <w:rFonts w:cs="Times New Roman"/>
        </w:rPr>
        <w:t>Kezdetben e</w:t>
      </w:r>
      <w:r w:rsidRPr="00C24391">
        <w:rPr>
          <w:rFonts w:cs="Times New Roman"/>
        </w:rPr>
        <w:t xml:space="preserve"> két terület </w:t>
      </w:r>
      <w:r>
        <w:rPr>
          <w:rFonts w:cs="Times New Roman"/>
        </w:rPr>
        <w:t>között</w:t>
      </w:r>
      <w:r w:rsidRPr="00C24391">
        <w:rPr>
          <w:rFonts w:cs="Times New Roman"/>
        </w:rPr>
        <w:t xml:space="preserve"> nem volt sok kapcsolat, de az utóbbi években ez a két terület egyre szorosabbá vált. A gépi látás görbe és felületi ábrázolásokat, valamint a számítógépes grafikák számos egyéb technikáját használja, a számítógépes grafika pedig a gépi látástól kezdve számos modell felhasználásával valósítja meg a valósághű képeket. A vizualizáció és a virtuális valóság közele</w:t>
      </w:r>
      <w:r>
        <w:rPr>
          <w:rFonts w:cs="Times New Roman"/>
        </w:rPr>
        <w:t>bb hozt</w:t>
      </w:r>
      <w:r w:rsidRPr="00C24391">
        <w:rPr>
          <w:rFonts w:cs="Times New Roman"/>
        </w:rPr>
        <w:t>a ezt a két területet.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C24391" w:rsidP="00C24391">
      <w:pPr>
        <w:pStyle w:val="Szvegtrzs"/>
        <w:numPr>
          <w:ilvl w:val="0"/>
          <w:numId w:val="14"/>
        </w:numPr>
        <w:spacing w:line="360" w:lineRule="auto"/>
        <w:jc w:val="both"/>
        <w:rPr>
          <w:rFonts w:cs="Times New Roman"/>
        </w:rPr>
      </w:pPr>
      <w:r>
        <w:rPr>
          <w:rFonts w:cs="Times New Roman"/>
        </w:rPr>
        <w:t>Mintafelismerés</w:t>
      </w:r>
    </w:p>
    <w:p w:rsidR="00C24391" w:rsidRDefault="00C24391" w:rsidP="00C24391">
      <w:pPr>
        <w:pStyle w:val="Szvegtrzs"/>
        <w:numPr>
          <w:ilvl w:val="1"/>
          <w:numId w:val="14"/>
        </w:numPr>
        <w:spacing w:line="360" w:lineRule="auto"/>
        <w:jc w:val="both"/>
        <w:rPr>
          <w:rFonts w:cs="Times New Roman"/>
        </w:rPr>
      </w:pPr>
      <w:r w:rsidRPr="00C24391">
        <w:rPr>
          <w:rFonts w:cs="Times New Roman"/>
        </w:rPr>
        <w:t>A mintafelismerés a numerikus és a szimbolikus adatokat osztályozza. Számos statisztikai és szintaktikai technikát fejlesztettek ki a minták osztályozására. A mintafelismerés technikái fontos szerepet játszanak a gépi látásban</w:t>
      </w:r>
      <w:r w:rsidR="00BA1815">
        <w:rPr>
          <w:rFonts w:cs="Times New Roman"/>
        </w:rPr>
        <w:t xml:space="preserve"> és</w:t>
      </w:r>
      <w:r w:rsidRPr="00C24391">
        <w:rPr>
          <w:rFonts w:cs="Times New Roman"/>
        </w:rPr>
        <w:t xml:space="preserve"> az objektumok felismerésében. Valójában számos ipari alkalmazás nagyban támaszkodik a mintafelismerésre. Az objektumfelismerés általában más technikákat igényel.</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BA1815" w:rsidP="00C24391">
      <w:pPr>
        <w:pStyle w:val="Szvegtrzs"/>
        <w:numPr>
          <w:ilvl w:val="0"/>
          <w:numId w:val="14"/>
        </w:numPr>
        <w:spacing w:line="360" w:lineRule="auto"/>
        <w:jc w:val="both"/>
        <w:rPr>
          <w:rFonts w:cs="Times New Roman"/>
        </w:rPr>
      </w:pPr>
      <w:r>
        <w:rPr>
          <w:rFonts w:cs="Times New Roman"/>
        </w:rPr>
        <w:t>Mesterséges intelligencia</w:t>
      </w:r>
    </w:p>
    <w:p w:rsidR="00BA1815" w:rsidRDefault="00BA1815" w:rsidP="00E972EF">
      <w:pPr>
        <w:pStyle w:val="Szvegtrzs"/>
        <w:numPr>
          <w:ilvl w:val="1"/>
          <w:numId w:val="14"/>
        </w:numPr>
        <w:spacing w:line="360" w:lineRule="auto"/>
        <w:jc w:val="both"/>
        <w:rPr>
          <w:rFonts w:cs="Times New Roman"/>
        </w:rPr>
      </w:pPr>
      <w:r>
        <w:rPr>
          <w:rFonts w:cs="Times New Roman"/>
        </w:rPr>
        <w:t>A mesterséges intelligencia az intelligens rendszerek tervezésével és az intelligencia számítási aspektusainak tanulmányozásával foglalkozik.</w:t>
      </w:r>
      <w:r w:rsidRPr="00BA1815">
        <w:t xml:space="preserve"> </w:t>
      </w:r>
      <w:r w:rsidRPr="00BA1815">
        <w:rPr>
          <w:rFonts w:cs="Times New Roman"/>
        </w:rPr>
        <w:t xml:space="preserve">A mesterséges intelligenciát a </w:t>
      </w:r>
      <w:r>
        <w:rPr>
          <w:rFonts w:cs="Times New Roman"/>
        </w:rPr>
        <w:t>képek</w:t>
      </w:r>
      <w:r w:rsidRPr="00BA1815">
        <w:rPr>
          <w:rFonts w:cs="Times New Roman"/>
        </w:rPr>
        <w:t xml:space="preserve"> elemzésére használják a </w:t>
      </w:r>
      <w:r>
        <w:rPr>
          <w:rFonts w:cs="Times New Roman"/>
        </w:rPr>
        <w:t xml:space="preserve">képek </w:t>
      </w:r>
      <w:r w:rsidRPr="00BA1815">
        <w:rPr>
          <w:rFonts w:cs="Times New Roman"/>
        </w:rPr>
        <w:t>tartalmának szimbolikus ábrázolásával, a jellemző</w:t>
      </w:r>
      <w:r>
        <w:rPr>
          <w:rFonts w:cs="Times New Roman"/>
        </w:rPr>
        <w:t>i</w:t>
      </w:r>
      <w:r w:rsidRPr="00BA1815">
        <w:rPr>
          <w:rFonts w:cs="Times New Roman"/>
        </w:rPr>
        <w:t>k megszerzése érdekében. A mesterséges intelligenciának három szakaszát tekinthetjük: észlelés, megismerés és cselekvés.</w:t>
      </w:r>
      <w:r w:rsidRPr="00BA1815">
        <w:t xml:space="preserve"> </w:t>
      </w:r>
      <w:r w:rsidRPr="00BA1815">
        <w:rPr>
          <w:rFonts w:cs="Times New Roman"/>
        </w:rPr>
        <w:t>Az észlelés a világból érkező jeleket szimbólummá alakítja, a m</w:t>
      </w:r>
      <w:r>
        <w:rPr>
          <w:rFonts w:cs="Times New Roman"/>
        </w:rPr>
        <w:t>egismerés manipulálja a</w:t>
      </w:r>
      <w:r w:rsidRPr="00BA1815">
        <w:rPr>
          <w:rFonts w:cs="Times New Roman"/>
        </w:rPr>
        <w:t xml:space="preserve"> szimbólumokat,</w:t>
      </w:r>
      <w:r w:rsidR="00E972EF">
        <w:rPr>
          <w:rFonts w:cs="Times New Roman"/>
        </w:rPr>
        <w:t xml:space="preserve"> a cselekvés pedig a szimbólumokat olyan jelekké alakítja, amelyek befolyásolják a világ változását.</w:t>
      </w:r>
      <w:r w:rsidR="00E972EF" w:rsidRPr="00E972EF">
        <w:t xml:space="preserve"> </w:t>
      </w:r>
      <w:r w:rsidR="00E972EF" w:rsidRPr="00E972EF">
        <w:rPr>
          <w:rFonts w:cs="Times New Roman"/>
        </w:rPr>
        <w:t>A mesterséges intelligencia számos technikája fontos szerepet játszik a</w:t>
      </w:r>
      <w:r w:rsidR="00E972EF">
        <w:rPr>
          <w:rFonts w:cs="Times New Roman"/>
        </w:rPr>
        <w:t xml:space="preserve"> gépi</w:t>
      </w:r>
      <w:r w:rsidR="00E972EF" w:rsidRPr="00E972EF">
        <w:rPr>
          <w:rFonts w:cs="Times New Roman"/>
        </w:rPr>
        <w:t xml:space="preserve"> látás minden aspektusában. Valójában a </w:t>
      </w:r>
      <w:r w:rsidR="00E972EF">
        <w:rPr>
          <w:rFonts w:cs="Times New Roman"/>
        </w:rPr>
        <w:t>gépi</w:t>
      </w:r>
      <w:r w:rsidR="00E972EF" w:rsidRPr="00E972EF">
        <w:rPr>
          <w:rFonts w:cs="Times New Roman"/>
        </w:rPr>
        <w:t xml:space="preserve"> látást gyakran a mesterséges intelligencia részterületének tekintik.</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FA1205" w:rsidRDefault="00FA1205" w:rsidP="00FA1205">
      <w:pPr>
        <w:pStyle w:val="Szvegtrzs"/>
        <w:numPr>
          <w:ilvl w:val="0"/>
          <w:numId w:val="14"/>
        </w:numPr>
        <w:spacing w:line="360" w:lineRule="auto"/>
        <w:jc w:val="both"/>
        <w:rPr>
          <w:rFonts w:cs="Times New Roman"/>
        </w:rPr>
      </w:pPr>
      <w:r>
        <w:rPr>
          <w:rFonts w:cs="Times New Roman"/>
        </w:rPr>
        <w:t>Neurális hálózatok</w:t>
      </w:r>
    </w:p>
    <w:p w:rsidR="00FA1205" w:rsidRDefault="00B97C60" w:rsidP="00B97C60">
      <w:pPr>
        <w:pStyle w:val="Szvegtrzs"/>
        <w:numPr>
          <w:ilvl w:val="1"/>
          <w:numId w:val="14"/>
        </w:numPr>
        <w:spacing w:line="360" w:lineRule="auto"/>
        <w:jc w:val="both"/>
        <w:rPr>
          <w:rFonts w:cs="Times New Roman"/>
        </w:rPr>
      </w:pPr>
      <w:r w:rsidRPr="00B97C60">
        <w:rPr>
          <w:rFonts w:cs="Times New Roman"/>
        </w:rPr>
        <w:t>A neurális hálózati alapú eszközöket gyakran használják az</w:t>
      </w:r>
      <w:r>
        <w:rPr>
          <w:rFonts w:cs="Times New Roman"/>
        </w:rPr>
        <w:t xml:space="preserve"> alakzatok</w:t>
      </w:r>
      <w:r w:rsidRPr="00B97C60">
        <w:rPr>
          <w:rFonts w:cs="Times New Roman"/>
        </w:rPr>
        <w:t xml:space="preserve"> jelenlétének meghatározására, vagy arra, hogy a képen lévő objektum jó vagy </w:t>
      </w:r>
      <w:r w:rsidRPr="00B97C60">
        <w:rPr>
          <w:rFonts w:cs="Times New Roman"/>
        </w:rPr>
        <w:lastRenderedPageBreak/>
        <w:t>rossz. Ezek az eszközök a képosztályozóként ismert algoritmusok csoportjába tartoznak, kezdve a példányalapú osztályozóktól, például a k-legközelebbi szomszédtól (k-NN) a döntési fa osztályozókig.</w:t>
      </w:r>
      <w:r>
        <w:rPr>
          <w:rFonts w:cs="Times New Roman"/>
        </w:rPr>
        <w:t xml:space="preserve"> </w:t>
      </w:r>
      <w:r w:rsidRPr="00B97C60">
        <w:rPr>
          <w:rFonts w:cs="Times New Roman"/>
        </w:rPr>
        <w:t>Ezek közül sz</w:t>
      </w:r>
      <w:r>
        <w:rPr>
          <w:rFonts w:cs="Times New Roman"/>
        </w:rPr>
        <w:t xml:space="preserve">ámos felhasználható a gépi látásban. </w:t>
      </w:r>
      <w:r w:rsidRPr="00B97C60">
        <w:rPr>
          <w:rFonts w:cs="Times New Roman"/>
        </w:rPr>
        <w:t>Az olyan vállalatok, mint az MVTec Software, már előre képzett ideghálózatokat, támogató vektorgépeket, Gauss-keverék modelleket és k-NN osztályozókat kínálnak</w:t>
      </w:r>
      <w:r>
        <w:rPr>
          <w:rFonts w:cs="Times New Roman"/>
        </w:rPr>
        <w:t xml:space="preserve">. </w:t>
      </w:r>
      <w:r w:rsidRPr="00B97C60">
        <w:rPr>
          <w:rFonts w:cs="Times New Roman"/>
        </w:rPr>
        <w:t>M</w:t>
      </w:r>
      <w:r>
        <w:rPr>
          <w:rFonts w:cs="Times New Roman"/>
        </w:rPr>
        <w:t xml:space="preserve">eg kell jegyezni, hogy a </w:t>
      </w:r>
      <w:r w:rsidR="00E7504F">
        <w:rPr>
          <w:rFonts w:cs="Times New Roman"/>
        </w:rPr>
        <w:t>mély tanulási</w:t>
      </w:r>
      <w:r>
        <w:rPr>
          <w:rFonts w:cs="Times New Roman"/>
        </w:rPr>
        <w:t xml:space="preserve"> hálózatok</w:t>
      </w:r>
      <w:r w:rsidRPr="00B97C60">
        <w:rPr>
          <w:rFonts w:cs="Times New Roman"/>
        </w:rPr>
        <w:t xml:space="preserve"> több százezer mintaképet igényel</w:t>
      </w:r>
      <w:r w:rsidR="00E7504F">
        <w:rPr>
          <w:rFonts w:cs="Times New Roman"/>
        </w:rPr>
        <w:t>het</w:t>
      </w:r>
      <w:r>
        <w:rPr>
          <w:rFonts w:cs="Times New Roman"/>
        </w:rPr>
        <w:t>nek</w:t>
      </w:r>
      <w:r w:rsidRPr="00B97C60">
        <w:rPr>
          <w:rFonts w:cs="Times New Roman"/>
        </w:rPr>
        <w:t xml:space="preserve"> minden hibakategóriához az érvényes felis</w:t>
      </w:r>
      <w:r>
        <w:rPr>
          <w:rFonts w:cs="Times New Roman"/>
        </w:rPr>
        <w:t>merési eredmények eléréséhez. A</w:t>
      </w:r>
      <w:r w:rsidRPr="00B97C60">
        <w:rPr>
          <w:rFonts w:cs="Times New Roman"/>
        </w:rPr>
        <w:t xml:space="preserve">zonban </w:t>
      </w:r>
      <w:r>
        <w:rPr>
          <w:rFonts w:cs="Times New Roman"/>
        </w:rPr>
        <w:t xml:space="preserve">az átfogó </w:t>
      </w:r>
      <w:r w:rsidR="00E7504F">
        <w:rPr>
          <w:rFonts w:cs="Times New Roman"/>
        </w:rPr>
        <w:t xml:space="preserve">mély tanulási </w:t>
      </w:r>
      <w:r>
        <w:rPr>
          <w:rFonts w:cs="Times New Roman"/>
        </w:rPr>
        <w:t>hálózatoknak</w:t>
      </w:r>
      <w:r w:rsidRPr="00B97C60">
        <w:rPr>
          <w:rFonts w:cs="Times New Roman"/>
        </w:rPr>
        <w:t xml:space="preserve"> viszonylag kevés mintaképre van szükség a képzéshez, ami jelentős időt takarít meg.</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4F6C34" w:rsidRDefault="004F6C34" w:rsidP="004F6C34">
      <w:pPr>
        <w:pStyle w:val="Szvegtrzs"/>
        <w:spacing w:line="360" w:lineRule="auto"/>
        <w:jc w:val="both"/>
        <w:rPr>
          <w:rFonts w:cs="Times New Roman"/>
        </w:rPr>
      </w:pPr>
    </w:p>
    <w:p w:rsidR="004F6C34" w:rsidRDefault="004F6C34" w:rsidP="00554D84">
      <w:pPr>
        <w:pStyle w:val="Cmsor1"/>
        <w:numPr>
          <w:ilvl w:val="0"/>
          <w:numId w:val="4"/>
        </w:numPr>
        <w:ind w:left="0" w:firstLine="0"/>
        <w:rPr>
          <w:rFonts w:ascii="Times New Roman" w:hAnsi="Times New Roman" w:cs="Times New Roman"/>
        </w:rPr>
      </w:pPr>
      <w:bookmarkStart w:id="18" w:name="_Toc86750435"/>
      <w:r w:rsidRPr="00554D84">
        <w:rPr>
          <w:rFonts w:ascii="Times New Roman" w:hAnsi="Times New Roman" w:cs="Times New Roman"/>
        </w:rPr>
        <w:t>A program megtervezése</w:t>
      </w:r>
      <w:bookmarkEnd w:id="18"/>
    </w:p>
    <w:p w:rsidR="002524C2" w:rsidRPr="002524C2" w:rsidRDefault="002524C2" w:rsidP="002524C2">
      <w:pPr>
        <w:pStyle w:val="Szvegtrzs"/>
      </w:pPr>
    </w:p>
    <w:p w:rsidR="00E20559" w:rsidRDefault="00E20559" w:rsidP="004F6C34">
      <w:pPr>
        <w:pStyle w:val="Szvegtrzs"/>
        <w:spacing w:line="360" w:lineRule="auto"/>
        <w:jc w:val="both"/>
        <w:rPr>
          <w:rFonts w:cs="Times New Roman"/>
        </w:rPr>
      </w:pPr>
      <w:r>
        <w:rPr>
          <w:rFonts w:cs="Times New Roman"/>
        </w:rPr>
        <w:t xml:space="preserve">Mint azt korábban már leírtam, a szakdolgozat célja egy zenei kotta digitalizálását végrehajtó szoftver elkészítése. A projekt sikeres </w:t>
      </w:r>
      <w:r w:rsidR="006B13D5">
        <w:rPr>
          <w:rFonts w:cs="Times New Roman"/>
        </w:rPr>
        <w:t>megvalósításához a programozás, a gépi látás és képfeldolgozás különböző eszközeit kell jól kezelni. Ezen három terület ismeretével és megfelelő alkalmazásával lehet létrehozni a kívánt programot. A következő szegmensben bemutatom azokat az eszközöket és technikákat, amelyeket fel fogok használni a projekt megvalósítása során.</w:t>
      </w:r>
    </w:p>
    <w:p w:rsidR="00D8233D" w:rsidRDefault="00D8233D" w:rsidP="004F6C34">
      <w:pPr>
        <w:pStyle w:val="Szvegtrzs"/>
        <w:spacing w:line="360" w:lineRule="auto"/>
        <w:jc w:val="both"/>
        <w:rPr>
          <w:rFonts w:cs="Times New Roman"/>
        </w:rPr>
      </w:pPr>
      <w:r>
        <w:rPr>
          <w:rFonts w:cs="Times New Roman"/>
        </w:rPr>
        <w:t>A korábbi részekben már kifejtettem, hogy a Python programozási nyelvet fogom használni a program megírásához. A Python programnyelvben belül található egy csomag</w:t>
      </w:r>
      <w:r w:rsidR="003A4D12">
        <w:rPr>
          <w:rFonts w:cs="Times New Roman"/>
        </w:rPr>
        <w:t>, amit OpenCV-nek hívnak. Az OpenCV a gépi</w:t>
      </w:r>
      <w:r w:rsidR="003A4D12" w:rsidRPr="003A4D12">
        <w:rPr>
          <w:rFonts w:cs="Times New Roman"/>
        </w:rPr>
        <w:t xml:space="preserve"> látás, a gépi tanulás és a képfeldolgozás hatalmas, nyílt forráskódú könyvtára</w:t>
      </w:r>
      <w:r w:rsidR="003A4D12">
        <w:rPr>
          <w:rFonts w:cs="Times New Roman"/>
        </w:rPr>
        <w:t xml:space="preserve">. </w:t>
      </w:r>
      <w:r w:rsidR="003A4D12" w:rsidRPr="003A4D12">
        <w:rPr>
          <w:rFonts w:cs="Times New Roman"/>
        </w:rPr>
        <w:t>Használatával képeket és videókat lehet feldolgozni a tárgyak, arcok vagy akár kézírás azonosítására.</w:t>
      </w:r>
      <w:r w:rsidR="003A4D12">
        <w:rPr>
          <w:rFonts w:cs="Times New Roman"/>
        </w:rPr>
        <w:t xml:space="preserve"> </w:t>
      </w:r>
      <w:r w:rsidR="003A4D12" w:rsidRPr="003A4D12">
        <w:rPr>
          <w:rFonts w:cs="Times New Roman"/>
        </w:rPr>
        <w:t>Különböző kö</w:t>
      </w:r>
      <w:r w:rsidR="003A4D12">
        <w:rPr>
          <w:rFonts w:cs="Times New Roman"/>
        </w:rPr>
        <w:t>nyvtárakkal, például a Numpy-al integrálva a P</w:t>
      </w:r>
      <w:r w:rsidR="003A4D12" w:rsidRPr="003A4D12">
        <w:rPr>
          <w:rFonts w:cs="Times New Roman"/>
        </w:rPr>
        <w:t>ython képes feld</w:t>
      </w:r>
      <w:r w:rsidR="003A4D12">
        <w:rPr>
          <w:rFonts w:cs="Times New Roman"/>
        </w:rPr>
        <w:t>olgozni az OpenCV tömbstruktúráját</w:t>
      </w:r>
      <w:r w:rsidR="003A4D12" w:rsidRPr="003A4D12">
        <w:rPr>
          <w:rFonts w:cs="Times New Roman"/>
        </w:rPr>
        <w:t xml:space="preserve"> elemzés céljából. A képminták és különféle jel</w:t>
      </w:r>
      <w:r w:rsidR="003A4D12">
        <w:rPr>
          <w:rFonts w:cs="Times New Roman"/>
        </w:rPr>
        <w:t>lemzőinek azonosításához vektorokat használ</w:t>
      </w:r>
      <w:r w:rsidR="003A4D12" w:rsidRPr="003A4D12">
        <w:rPr>
          <w:rFonts w:cs="Times New Roman"/>
        </w:rPr>
        <w:t>, és</w:t>
      </w:r>
      <w:r w:rsidR="003A4D12">
        <w:rPr>
          <w:rFonts w:cs="Times New Roman"/>
        </w:rPr>
        <w:t xml:space="preserve"> matematikai műveleteket hajt</w:t>
      </w:r>
      <w:r w:rsidR="003A4D12" w:rsidRPr="003A4D12">
        <w:rPr>
          <w:rFonts w:cs="Times New Roman"/>
        </w:rPr>
        <w:t xml:space="preserve"> végre ezeken a tulajdonságokon.</w:t>
      </w:r>
      <w:r w:rsidR="003F3567">
        <w:rPr>
          <w:rFonts w:cs="Times New Roman"/>
        </w:rPr>
        <w:t xml:space="preserve"> </w:t>
      </w:r>
      <w:r w:rsidR="003F3567">
        <w:rPr>
          <w:rFonts w:cs="Times New Roman"/>
        </w:rPr>
        <w:fldChar w:fldCharType="begin"/>
      </w:r>
      <w:r w:rsidR="003F3567">
        <w:rPr>
          <w:rFonts w:cs="Times New Roman"/>
        </w:rPr>
        <w:instrText xml:space="preserve"> REF _Ref70603516 \r \h </w:instrText>
      </w:r>
      <w:r w:rsidR="003F3567">
        <w:rPr>
          <w:rFonts w:cs="Times New Roman"/>
        </w:rPr>
      </w:r>
      <w:r w:rsidR="003F3567">
        <w:rPr>
          <w:rFonts w:cs="Times New Roman"/>
        </w:rPr>
        <w:fldChar w:fldCharType="separate"/>
      </w:r>
      <w:r w:rsidR="003F3567">
        <w:rPr>
          <w:rFonts w:cs="Times New Roman"/>
        </w:rPr>
        <w:t>[8]</w:t>
      </w:r>
      <w:r w:rsidR="003F3567">
        <w:rPr>
          <w:rFonts w:cs="Times New Roman"/>
        </w:rPr>
        <w:fldChar w:fldCharType="end"/>
      </w:r>
      <w:r w:rsidR="003F3567">
        <w:rPr>
          <w:rFonts w:cs="Times New Roman"/>
        </w:rPr>
        <w:fldChar w:fldCharType="begin"/>
      </w:r>
      <w:r w:rsidR="003F3567">
        <w:rPr>
          <w:rFonts w:cs="Times New Roman"/>
        </w:rPr>
        <w:instrText xml:space="preserve"> REF _Ref70603518 \r \h </w:instrText>
      </w:r>
      <w:r w:rsidR="003F3567">
        <w:rPr>
          <w:rFonts w:cs="Times New Roman"/>
        </w:rPr>
      </w:r>
      <w:r w:rsidR="003F3567">
        <w:rPr>
          <w:rFonts w:cs="Times New Roman"/>
        </w:rPr>
        <w:fldChar w:fldCharType="separate"/>
      </w:r>
      <w:r w:rsidR="003F3567">
        <w:rPr>
          <w:rFonts w:cs="Times New Roman"/>
        </w:rPr>
        <w:t>[11]</w:t>
      </w:r>
      <w:r w:rsidR="003F3567">
        <w:rPr>
          <w:rFonts w:cs="Times New Roman"/>
        </w:rPr>
        <w:fldChar w:fldCharType="end"/>
      </w:r>
    </w:p>
    <w:p w:rsidR="003A4D12" w:rsidRDefault="00914EDF" w:rsidP="004F6C34">
      <w:pPr>
        <w:pStyle w:val="Szvegtrzs"/>
        <w:spacing w:line="360" w:lineRule="auto"/>
        <w:jc w:val="both"/>
        <w:rPr>
          <w:rFonts w:cs="Times New Roman"/>
        </w:rPr>
      </w:pPr>
      <w:r>
        <w:rPr>
          <w:rFonts w:cs="Times New Roman"/>
        </w:rPr>
        <w:t>Nagyon sok alkalmazás megoldható az OpenCV használatával, ezek közül néhány:</w:t>
      </w:r>
    </w:p>
    <w:p w:rsidR="00914EDF" w:rsidRDefault="00914EDF" w:rsidP="00914EDF">
      <w:pPr>
        <w:pStyle w:val="Szvegtrzs"/>
        <w:numPr>
          <w:ilvl w:val="0"/>
          <w:numId w:val="15"/>
        </w:numPr>
        <w:spacing w:line="360" w:lineRule="auto"/>
        <w:jc w:val="both"/>
        <w:rPr>
          <w:rFonts w:cs="Times New Roman"/>
        </w:rPr>
      </w:pPr>
      <w:r>
        <w:rPr>
          <w:rFonts w:cs="Times New Roman"/>
        </w:rPr>
        <w:t>arcfelismerés</w:t>
      </w:r>
    </w:p>
    <w:p w:rsidR="00914EDF" w:rsidRDefault="00914EDF" w:rsidP="00914EDF">
      <w:pPr>
        <w:pStyle w:val="Szvegtrzs"/>
        <w:numPr>
          <w:ilvl w:val="0"/>
          <w:numId w:val="15"/>
        </w:numPr>
        <w:spacing w:line="360" w:lineRule="auto"/>
        <w:jc w:val="both"/>
        <w:rPr>
          <w:rFonts w:cs="Times New Roman"/>
        </w:rPr>
      </w:pPr>
      <w:r>
        <w:rPr>
          <w:rFonts w:cs="Times New Roman"/>
        </w:rPr>
        <w:t>forgalomszámlálás</w:t>
      </w:r>
    </w:p>
    <w:p w:rsidR="00914EDF" w:rsidRDefault="00914EDF" w:rsidP="00914EDF">
      <w:pPr>
        <w:pStyle w:val="Szvegtrzs"/>
        <w:numPr>
          <w:ilvl w:val="0"/>
          <w:numId w:val="15"/>
        </w:numPr>
        <w:spacing w:line="360" w:lineRule="auto"/>
        <w:jc w:val="both"/>
        <w:rPr>
          <w:rFonts w:cs="Times New Roman"/>
        </w:rPr>
      </w:pPr>
      <w:r>
        <w:rPr>
          <w:rFonts w:cs="Times New Roman"/>
        </w:rPr>
        <w:t>autók sebességének mérése</w:t>
      </w:r>
    </w:p>
    <w:p w:rsidR="00914EDF" w:rsidRDefault="00914EDF" w:rsidP="00914EDF">
      <w:pPr>
        <w:pStyle w:val="Szvegtrzs"/>
        <w:numPr>
          <w:ilvl w:val="0"/>
          <w:numId w:val="15"/>
        </w:numPr>
        <w:spacing w:line="360" w:lineRule="auto"/>
        <w:jc w:val="both"/>
        <w:rPr>
          <w:rFonts w:cs="Times New Roman"/>
        </w:rPr>
      </w:pPr>
      <w:r>
        <w:rPr>
          <w:rFonts w:cs="Times New Roman"/>
        </w:rPr>
        <w:lastRenderedPageBreak/>
        <w:t>hibák észlelése gyártási folyamatokban</w:t>
      </w:r>
    </w:p>
    <w:p w:rsidR="00914EDF" w:rsidRDefault="00914EDF" w:rsidP="00914EDF">
      <w:pPr>
        <w:pStyle w:val="Szvegtrzs"/>
        <w:numPr>
          <w:ilvl w:val="0"/>
          <w:numId w:val="15"/>
        </w:numPr>
        <w:spacing w:line="360" w:lineRule="auto"/>
        <w:jc w:val="both"/>
        <w:rPr>
          <w:rFonts w:cs="Times New Roman"/>
        </w:rPr>
      </w:pPr>
      <w:r>
        <w:rPr>
          <w:rFonts w:cs="Times New Roman"/>
        </w:rPr>
        <w:t>google utcakép (street view)</w:t>
      </w:r>
    </w:p>
    <w:p w:rsidR="00914EDF" w:rsidRDefault="00914EDF" w:rsidP="00914EDF">
      <w:pPr>
        <w:pStyle w:val="Szvegtrzs"/>
        <w:numPr>
          <w:ilvl w:val="0"/>
          <w:numId w:val="15"/>
        </w:numPr>
        <w:spacing w:line="360" w:lineRule="auto"/>
        <w:jc w:val="both"/>
        <w:rPr>
          <w:rFonts w:cs="Times New Roman"/>
        </w:rPr>
      </w:pPr>
      <w:r>
        <w:rPr>
          <w:rFonts w:cs="Times New Roman"/>
        </w:rPr>
        <w:t>videó/kép keresés és visszaállítás</w:t>
      </w:r>
    </w:p>
    <w:p w:rsidR="00914EDF" w:rsidRDefault="00914EDF" w:rsidP="00914EDF">
      <w:pPr>
        <w:pStyle w:val="Szvegtrzs"/>
        <w:numPr>
          <w:ilvl w:val="0"/>
          <w:numId w:val="15"/>
        </w:numPr>
        <w:spacing w:line="360" w:lineRule="auto"/>
        <w:jc w:val="both"/>
        <w:rPr>
          <w:rFonts w:cs="Times New Roman"/>
        </w:rPr>
      </w:pPr>
      <w:r>
        <w:rPr>
          <w:rFonts w:cs="Times New Roman"/>
        </w:rPr>
        <w:t>sofőr nélküli autó navigáció és vezérlés</w:t>
      </w:r>
    </w:p>
    <w:p w:rsidR="00914EDF" w:rsidRDefault="00914EDF" w:rsidP="00914EDF">
      <w:pPr>
        <w:pStyle w:val="Szvegtrzs"/>
        <w:numPr>
          <w:ilvl w:val="0"/>
          <w:numId w:val="15"/>
        </w:numPr>
        <w:spacing w:line="360" w:lineRule="auto"/>
        <w:jc w:val="both"/>
        <w:rPr>
          <w:rFonts w:cs="Times New Roman"/>
        </w:rPr>
      </w:pPr>
      <w:r>
        <w:rPr>
          <w:rFonts w:cs="Times New Roman"/>
        </w:rPr>
        <w:t>objektum felismerés</w:t>
      </w:r>
    </w:p>
    <w:p w:rsidR="00D064F4" w:rsidRDefault="00914EDF" w:rsidP="001F33D2">
      <w:pPr>
        <w:pStyle w:val="Szvegtrzs"/>
        <w:widowControl/>
        <w:numPr>
          <w:ilvl w:val="0"/>
          <w:numId w:val="15"/>
        </w:numPr>
        <w:suppressAutoHyphens w:val="0"/>
        <w:spacing w:line="360" w:lineRule="auto"/>
        <w:jc w:val="both"/>
        <w:rPr>
          <w:rFonts w:cs="Times New Roman"/>
        </w:rPr>
      </w:pPr>
      <w:r w:rsidRPr="00806A3B">
        <w:rPr>
          <w:rFonts w:cs="Times New Roman"/>
        </w:rPr>
        <w:t>orvosi képelemzés</w:t>
      </w:r>
    </w:p>
    <w:p w:rsidR="00806A3B" w:rsidRPr="00806A3B" w:rsidRDefault="003F3567" w:rsidP="00806A3B">
      <w:pPr>
        <w:pStyle w:val="Szvegtrzs"/>
        <w:widowControl/>
        <w:suppressAutoHyphens w:val="0"/>
        <w:spacing w:line="360" w:lineRule="auto"/>
        <w:jc w:val="both"/>
        <w:rPr>
          <w:rFonts w:cs="Times New Roman"/>
        </w:rPr>
      </w:pPr>
      <w:r>
        <w:rPr>
          <w:rFonts w:cs="Times New Roman"/>
        </w:rPr>
        <w:fldChar w:fldCharType="begin"/>
      </w:r>
      <w:r>
        <w:rPr>
          <w:rFonts w:cs="Times New Roman"/>
        </w:rPr>
        <w:instrText xml:space="preserve"> REF _Ref70603516 \r \h </w:instrText>
      </w:r>
      <w:r>
        <w:rPr>
          <w:rFonts w:cs="Times New Roman"/>
        </w:rPr>
      </w:r>
      <w:r>
        <w:rPr>
          <w:rFonts w:cs="Times New Roman"/>
        </w:rPr>
        <w:fldChar w:fldCharType="separate"/>
      </w:r>
      <w:r>
        <w:rPr>
          <w:rFonts w:cs="Times New Roman"/>
        </w:rPr>
        <w:t>[8]</w:t>
      </w:r>
      <w:r>
        <w:rPr>
          <w:rFonts w:cs="Times New Roman"/>
        </w:rPr>
        <w:fldChar w:fldCharType="end"/>
      </w:r>
      <w:r>
        <w:rPr>
          <w:rFonts w:cs="Times New Roman"/>
        </w:rPr>
        <w:fldChar w:fldCharType="begin"/>
      </w:r>
      <w:r>
        <w:rPr>
          <w:rFonts w:cs="Times New Roman"/>
        </w:rPr>
        <w:instrText xml:space="preserve"> REF _Ref70603518 \r \h </w:instrText>
      </w:r>
      <w:r>
        <w:rPr>
          <w:rFonts w:cs="Times New Roman"/>
        </w:rPr>
      </w:r>
      <w:r>
        <w:rPr>
          <w:rFonts w:cs="Times New Roman"/>
        </w:rPr>
        <w:fldChar w:fldCharType="separate"/>
      </w:r>
      <w:r>
        <w:rPr>
          <w:rFonts w:cs="Times New Roman"/>
        </w:rPr>
        <w:t>[11]</w:t>
      </w:r>
      <w:r>
        <w:rPr>
          <w:rFonts w:cs="Times New Roman"/>
        </w:rPr>
        <w:fldChar w:fldCharType="end"/>
      </w:r>
    </w:p>
    <w:p w:rsidR="00324D1D" w:rsidRDefault="00D064F4" w:rsidP="00554D84">
      <w:pPr>
        <w:pStyle w:val="Cmsor2"/>
        <w:numPr>
          <w:ilvl w:val="1"/>
          <w:numId w:val="4"/>
        </w:numPr>
        <w:ind w:left="0" w:firstLine="0"/>
        <w:rPr>
          <w:rFonts w:ascii="Times New Roman" w:hAnsi="Times New Roman" w:cs="Times New Roman"/>
        </w:rPr>
      </w:pPr>
      <w:bookmarkStart w:id="19" w:name="_Toc86750436"/>
      <w:r w:rsidRPr="00554D84">
        <w:rPr>
          <w:rFonts w:ascii="Times New Roman" w:hAnsi="Times New Roman" w:cs="Times New Roman"/>
        </w:rPr>
        <w:t>T</w:t>
      </w:r>
      <w:r w:rsidR="00324D1D" w:rsidRPr="00554D84">
        <w:rPr>
          <w:rFonts w:ascii="Times New Roman" w:hAnsi="Times New Roman" w:cs="Times New Roman"/>
        </w:rPr>
        <w:t>hresholding</w:t>
      </w:r>
      <w:bookmarkEnd w:id="19"/>
      <w:r w:rsidR="001165F0" w:rsidRPr="00554D84">
        <w:rPr>
          <w:rFonts w:ascii="Times New Roman" w:hAnsi="Times New Roman" w:cs="Times New Roman"/>
        </w:rPr>
        <w:t xml:space="preserve"> </w:t>
      </w:r>
    </w:p>
    <w:p w:rsidR="002524C2" w:rsidRPr="002524C2" w:rsidRDefault="002524C2" w:rsidP="002524C2"/>
    <w:p w:rsidR="00AB51FA" w:rsidRDefault="00894AE6" w:rsidP="00D064F4">
      <w:pPr>
        <w:pStyle w:val="Szvegtrzs"/>
        <w:spacing w:line="360" w:lineRule="auto"/>
        <w:jc w:val="both"/>
        <w:rPr>
          <w:rFonts w:cs="Times New Roman"/>
        </w:rPr>
      </w:pPr>
      <w:r w:rsidRPr="00894AE6">
        <w:rPr>
          <w:rFonts w:cs="Times New Roman"/>
        </w:rPr>
        <w:t xml:space="preserve">A </w:t>
      </w:r>
      <w:r>
        <w:rPr>
          <w:rFonts w:cs="Times New Roman"/>
        </w:rPr>
        <w:t>gépi látás</w:t>
      </w:r>
      <w:r w:rsidRPr="00894AE6">
        <w:rPr>
          <w:rFonts w:cs="Times New Roman"/>
        </w:rPr>
        <w:t xml:space="preserve"> rendszer</w:t>
      </w:r>
      <w:r>
        <w:rPr>
          <w:rFonts w:cs="Times New Roman"/>
        </w:rPr>
        <w:t>ek</w:t>
      </w:r>
      <w:r w:rsidRPr="00894AE6">
        <w:rPr>
          <w:rFonts w:cs="Times New Roman"/>
        </w:rPr>
        <w:t xml:space="preserve"> egyik legfontosabb problémája az objektumokat ábrázoló részképek azonosítása. Ez a művelet, amely annyira természetes és olyan egyszerű az emberek számára, meglepően nehéz a számítógépek számára. A kép régiókra osztását szegmentációnak nevezzük. Ideális esetben a partíció egy objektumot vagy annak egy részét képviseli. Formálisan a szegmentálást úgy határozhatjuk meg</w:t>
      </w:r>
      <w:r>
        <w:rPr>
          <w:rFonts w:cs="Times New Roman"/>
        </w:rPr>
        <w:t>, hogy egy képet, az F [i, j] -t részképekre, régiókra osztjuk</w:t>
      </w:r>
      <w:r w:rsidRPr="00894AE6">
        <w:rPr>
          <w:rFonts w:cs="Times New Roman"/>
        </w:rPr>
        <w:t xml:space="preserve">, oly módon, hogy minden részkép </w:t>
      </w:r>
      <w:r>
        <w:rPr>
          <w:rFonts w:cs="Times New Roman"/>
        </w:rPr>
        <w:t>egy lehetséges objektum</w:t>
      </w:r>
      <w:r w:rsidRPr="00894AE6">
        <w:rPr>
          <w:rFonts w:cs="Times New Roman"/>
        </w:rPr>
        <w:t>.</w:t>
      </w:r>
      <w:r w:rsidR="003A52BF">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27263A" w:rsidRDefault="0027263A" w:rsidP="00D064F4">
      <w:pPr>
        <w:pStyle w:val="Szvegtrzs"/>
        <w:spacing w:line="360" w:lineRule="auto"/>
        <w:jc w:val="both"/>
        <w:rPr>
          <w:rFonts w:cs="Times New Roman"/>
        </w:rPr>
      </w:pPr>
      <w:r w:rsidRPr="0027263A">
        <w:rPr>
          <w:rFonts w:cs="Times New Roman"/>
        </w:rPr>
        <w:t>A szegmentálás a pixelek régi</w:t>
      </w:r>
      <w:r>
        <w:rPr>
          <w:rFonts w:cs="Times New Roman"/>
        </w:rPr>
        <w:t>ókba csoportosítása, oly módon hogy:</w:t>
      </w:r>
    </w:p>
    <w:p w:rsidR="00AB51FA" w:rsidRDefault="0027263A" w:rsidP="0027263A">
      <w:pPr>
        <w:pStyle w:val="Szvegtrzs"/>
        <w:tabs>
          <w:tab w:val="center" w:pos="4395"/>
          <w:tab w:val="right" w:pos="8789"/>
        </w:tabs>
        <w:spacing w:line="360" w:lineRule="auto"/>
        <w:jc w:val="center"/>
        <w:rPr>
          <w:rFonts w:cs="Times New Roman"/>
        </w:rPr>
      </w:pPr>
      <w:r>
        <w:rPr>
          <w:rFonts w:cs="Times New Roman"/>
        </w:rPr>
        <w:tab/>
      </w:r>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 xml:space="preserve">i=1 </m:t>
            </m:r>
          </m:sub>
          <m:sup>
            <m:r>
              <w:rPr>
                <w:rFonts w:ascii="Cambria Math" w:hAnsi="Cambria Math" w:cs="Times New Roman"/>
              </w:rPr>
              <m:t>k</m:t>
            </m:r>
          </m:sup>
        </m:sSubSup>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=teljes kép </m:t>
        </m:r>
      </m:oMath>
      <w:r>
        <w:rPr>
          <w:rFonts w:cs="Times New Roman"/>
        </w:rPr>
        <w:tab/>
        <w:t>(1)</w:t>
      </w:r>
    </w:p>
    <w:p w:rsidR="0027263A" w:rsidRDefault="0027263A" w:rsidP="0027263A">
      <w:pPr>
        <w:pStyle w:val="Szvegtrzs"/>
        <w:tabs>
          <w:tab w:val="center" w:pos="4395"/>
          <w:tab w:val="right" w:pos="8789"/>
        </w:tabs>
        <w:spacing w:line="360" w:lineRule="auto"/>
        <w:jc w:val="cente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 xml:space="preserve">= ∅, i≠j </m:t>
        </m:r>
      </m:oMath>
      <w:r>
        <w:rPr>
          <w:rFonts w:cs="Times New Roman"/>
        </w:rPr>
        <w:tab/>
        <w:t>(2)</w:t>
      </w:r>
    </w:p>
    <w:p w:rsidR="009C18F3" w:rsidRDefault="009C18F3" w:rsidP="0027263A">
      <w:pPr>
        <w:pStyle w:val="Szvegtrzs"/>
        <w:spacing w:line="360" w:lineRule="auto"/>
        <w:rPr>
          <w:rFonts w:cs="Times New Roman"/>
        </w:rPr>
      </w:pPr>
      <w:r>
        <w:rPr>
          <w:rFonts w:cs="Times New Roman"/>
        </w:rPr>
        <w:t xml:space="preserve"> </w:t>
      </w:r>
    </w:p>
    <w:p w:rsidR="009C18F3" w:rsidRDefault="009C18F3" w:rsidP="0027263A">
      <w:pPr>
        <w:pStyle w:val="Szvegtrzs"/>
        <w:spacing w:line="360" w:lineRule="auto"/>
        <w:rPr>
          <w:rFonts w:cs="Times New Roman"/>
        </w:rPr>
      </w:pPr>
      <w:r>
        <w:rPr>
          <w:rFonts w:cs="Times New Roman"/>
        </w:rPr>
        <w:t xml:space="preserve">Az (1) egyenletben a </w:t>
      </w:r>
      <w:r w:rsidRPr="009C18F3">
        <w:rPr>
          <w:rFonts w:cs="Times New Roman"/>
        </w:rPr>
        <w:t>{P</w:t>
      </w:r>
      <w:r w:rsidRPr="009C18F3">
        <w:rPr>
          <w:rFonts w:cs="Times New Roman"/>
          <w:vertAlign w:val="subscript"/>
        </w:rPr>
        <w:t>i</w:t>
      </w:r>
      <w:r>
        <w:rPr>
          <w:rFonts w:cs="Times New Roman"/>
        </w:rPr>
        <w:t>} egy kimerítő particionálás.</w:t>
      </w:r>
    </w:p>
    <w:p w:rsidR="009C18F3" w:rsidRDefault="009C18F3" w:rsidP="0027263A">
      <w:pPr>
        <w:pStyle w:val="Szvegtrzs"/>
        <w:spacing w:line="360" w:lineRule="auto"/>
        <w:rPr>
          <w:rFonts w:cs="Times New Roman"/>
        </w:rPr>
      </w:pPr>
      <w:r>
        <w:rPr>
          <w:rFonts w:cs="Times New Roman"/>
        </w:rPr>
        <w:t>A (2) egyenletben a {P</w:t>
      </w:r>
      <w:r w:rsidRPr="009C18F3">
        <w:rPr>
          <w:rFonts w:cs="Times New Roman"/>
          <w:vertAlign w:val="subscript"/>
        </w:rPr>
        <w:t>i</w:t>
      </w:r>
      <w:r>
        <w:rPr>
          <w:rFonts w:cs="Times New Roman"/>
        </w:rPr>
        <w:t>} egy exkluzív particionálás.</w:t>
      </w:r>
    </w:p>
    <w:p w:rsidR="0027263A" w:rsidRDefault="0027263A" w:rsidP="0027263A">
      <w:pPr>
        <w:pStyle w:val="Szvegtrzs"/>
        <w:spacing w:line="360" w:lineRule="auto"/>
        <w:rPr>
          <w:rFonts w:cs="Times New Roman"/>
        </w:rPr>
      </w:pPr>
      <w:r w:rsidRPr="0027263A">
        <w:rPr>
          <w:rFonts w:cs="Times New Roman"/>
        </w:rPr>
        <w:t xml:space="preserve">Minden Pi régió kielégít egy </w:t>
      </w:r>
      <w:r>
        <w:rPr>
          <w:rFonts w:cs="Times New Roman"/>
        </w:rPr>
        <w:t>alapot, vagyis a parti</w:t>
      </w:r>
      <w:r w:rsidRPr="0027263A">
        <w:rPr>
          <w:rFonts w:cs="Times New Roman"/>
        </w:rPr>
        <w:t>ció minden pontjának van</w:t>
      </w:r>
      <w:r>
        <w:rPr>
          <w:rFonts w:cs="Times New Roman"/>
        </w:rPr>
        <w:t xml:space="preserve"> valamilyen közös tulajdonsága. </w:t>
      </w:r>
      <w:r w:rsidRPr="0027263A">
        <w:rPr>
          <w:rFonts w:cs="Times New Roman"/>
        </w:rPr>
        <w:t xml:space="preserve">A szomszédos régiókhoz tartozó pixelek, ha együtt veszik őket, nem felelnek meg az </w:t>
      </w:r>
      <w:r>
        <w:rPr>
          <w:rFonts w:cs="Times New Roman"/>
        </w:rPr>
        <w:t>alapnak</w:t>
      </w:r>
      <w:r w:rsidRPr="0027263A">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27263A" w:rsidRDefault="0027263A" w:rsidP="00D064F4">
      <w:pPr>
        <w:pStyle w:val="Szvegtrzs"/>
        <w:spacing w:line="360" w:lineRule="auto"/>
        <w:jc w:val="both"/>
        <w:rPr>
          <w:rFonts w:cs="Times New Roman"/>
        </w:rPr>
      </w:pPr>
      <w:r w:rsidRPr="0027263A">
        <w:rPr>
          <w:rFonts w:cs="Times New Roman"/>
        </w:rPr>
        <w:t>Ami</w:t>
      </w:r>
      <w:r>
        <w:rPr>
          <w:rFonts w:cs="Times New Roman"/>
        </w:rPr>
        <w:t>nt a fentiekből látható, a parti</w:t>
      </w:r>
      <w:r w:rsidRPr="0027263A">
        <w:rPr>
          <w:rFonts w:cs="Times New Roman"/>
        </w:rPr>
        <w:t>ció megfelel az</w:t>
      </w:r>
      <w:r>
        <w:rPr>
          <w:rFonts w:cs="Times New Roman"/>
        </w:rPr>
        <w:t xml:space="preserve"> alapnak</w:t>
      </w:r>
      <w:r w:rsidRPr="0027263A">
        <w:rPr>
          <w:rFonts w:cs="Times New Roman"/>
        </w:rPr>
        <w:t xml:space="preserve">. Ez az </w:t>
      </w:r>
      <w:r>
        <w:rPr>
          <w:rFonts w:cs="Times New Roman"/>
        </w:rPr>
        <w:t>alap</w:t>
      </w:r>
      <w:r w:rsidRPr="0027263A">
        <w:rPr>
          <w:rFonts w:cs="Times New Roman"/>
        </w:rPr>
        <w:t xml:space="preserve"> </w:t>
      </w:r>
      <w:r>
        <w:rPr>
          <w:rFonts w:cs="Times New Roman"/>
        </w:rPr>
        <w:t>lehet</w:t>
      </w:r>
      <w:r w:rsidRPr="0027263A">
        <w:rPr>
          <w:rFonts w:cs="Times New Roman"/>
        </w:rPr>
        <w:t xml:space="preserve"> </w:t>
      </w:r>
      <w:r>
        <w:rPr>
          <w:rFonts w:cs="Times New Roman"/>
        </w:rPr>
        <w:t xml:space="preserve">rendkívül </w:t>
      </w:r>
      <w:r w:rsidRPr="0027263A">
        <w:rPr>
          <w:rFonts w:cs="Times New Roman"/>
        </w:rPr>
        <w:t>egyszer</w:t>
      </w:r>
      <w:r>
        <w:rPr>
          <w:rFonts w:cs="Times New Roman"/>
        </w:rPr>
        <w:t>ű is</w:t>
      </w:r>
      <w:r w:rsidRPr="0027263A">
        <w:rPr>
          <w:rFonts w:cs="Times New Roman"/>
        </w:rPr>
        <w:t xml:space="preserve">, </w:t>
      </w:r>
      <w:r>
        <w:rPr>
          <w:rFonts w:cs="Times New Roman"/>
        </w:rPr>
        <w:t>például</w:t>
      </w:r>
      <w:r w:rsidRPr="0027263A">
        <w:rPr>
          <w:rFonts w:cs="Times New Roman"/>
        </w:rPr>
        <w:t xml:space="preserve"> egyenletes intenzitású, de a legtöbb alkalmazásban összetettebb. A szegmentálás nagyon fontos lépés a képek megértésében.</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3A52BF" w:rsidRDefault="003A52BF" w:rsidP="00D064F4">
      <w:pPr>
        <w:pStyle w:val="Szvegtrzs"/>
        <w:spacing w:line="360" w:lineRule="auto"/>
        <w:jc w:val="both"/>
        <w:rPr>
          <w:rFonts w:cs="Times New Roman"/>
        </w:rPr>
      </w:pPr>
      <w:r w:rsidRPr="003A52BF">
        <w:rPr>
          <w:rFonts w:cs="Times New Roman"/>
        </w:rPr>
        <w:t xml:space="preserve">A szürkeárnyalatos kép megfelelő szegmentálásával bináris képet kapunk. Ha egy objektum </w:t>
      </w:r>
      <w:r w:rsidRPr="003A52BF">
        <w:rPr>
          <w:rFonts w:cs="Times New Roman"/>
        </w:rPr>
        <w:lastRenderedPageBreak/>
        <w:t xml:space="preserve">intenzitási értékei intervallumban vannak, és a háttérpontok intenzitási értékei ezen az intervallumon kívül esnek, akkor bináris </w:t>
      </w:r>
      <w:r w:rsidR="001165F0">
        <w:rPr>
          <w:rFonts w:cs="Times New Roman"/>
        </w:rPr>
        <w:t xml:space="preserve">képet kaphatunk egy  thresholding </w:t>
      </w:r>
      <w:r w:rsidRPr="003A52BF">
        <w:rPr>
          <w:rFonts w:cs="Times New Roman"/>
        </w:rPr>
        <w:t xml:space="preserve">művelet segítségével, amely az intervallum pontjait 1-re, a tartományon kívül pedig 0-ra állítja. Így a bináris látás esetében a szegmentálás és a </w:t>
      </w:r>
      <w:r w:rsidR="0036494C">
        <w:rPr>
          <w:rFonts w:cs="Times New Roman"/>
        </w:rPr>
        <w:t>threshold</w:t>
      </w:r>
      <w:r w:rsidRPr="003A52BF">
        <w:rPr>
          <w:rFonts w:cs="Times New Roman"/>
        </w:rPr>
        <w:t xml:space="preserve"> azonos. Sok kamerát terveztek a </w:t>
      </w:r>
      <w:r w:rsidR="001165F0">
        <w:rPr>
          <w:rFonts w:cs="Times New Roman"/>
        </w:rPr>
        <w:t xml:space="preserve">thresholding </w:t>
      </w:r>
      <w:r w:rsidRPr="003A52BF">
        <w:rPr>
          <w:rFonts w:cs="Times New Roman"/>
        </w:rPr>
        <w:t xml:space="preserve">művelet hardveres végrehajtására. Az ilyen kamera kimenete bináris kép. A legtöbb alkalmazásban azonban a kamerák szürkeárnyalatos képet adnak, és a bináris képet </w:t>
      </w:r>
      <w:r w:rsidR="0036494C">
        <w:rPr>
          <w:rFonts w:cs="Times New Roman"/>
        </w:rPr>
        <w:t>threshold</w:t>
      </w:r>
      <w:r w:rsidRPr="003A52BF">
        <w:rPr>
          <w:rFonts w:cs="Times New Roman"/>
        </w:rPr>
        <w:t xml:space="preserve"> alkalmazásával nyerik</w:t>
      </w:r>
      <w:r>
        <w:rPr>
          <w:rFonts w:cs="Times New Roman"/>
        </w:rPr>
        <w:t xml:space="preserve"> ki</w:t>
      </w:r>
      <w:r w:rsidRPr="003A52BF">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1165F0" w:rsidRDefault="001165F0" w:rsidP="00D064F4">
      <w:pPr>
        <w:pStyle w:val="Szvegtrzs"/>
        <w:spacing w:line="360" w:lineRule="auto"/>
        <w:jc w:val="both"/>
        <w:rPr>
          <w:rFonts w:cs="Times New Roman"/>
        </w:rPr>
      </w:pPr>
      <w:r w:rsidRPr="001165F0">
        <w:rPr>
          <w:rFonts w:cs="Times New Roman"/>
        </w:rPr>
        <w:t xml:space="preserve">A </w:t>
      </w:r>
      <w:r>
        <w:rPr>
          <w:rFonts w:cs="Times New Roman"/>
        </w:rPr>
        <w:t>thresholding</w:t>
      </w:r>
      <w:r w:rsidRPr="001165F0">
        <w:rPr>
          <w:rFonts w:cs="Times New Roman"/>
        </w:rPr>
        <w:t xml:space="preserve"> egy olyan módszer, amellyel a szürkeárnyalatos képet bináris képpé alakíthatjuk át úgy, hogy az érdeklődésre számot tartó o</w:t>
      </w:r>
      <w:r>
        <w:rPr>
          <w:rFonts w:cs="Times New Roman"/>
        </w:rPr>
        <w:t>bjektumok elkülönüljenek a hátté</w:t>
      </w:r>
      <w:r w:rsidRPr="001165F0">
        <w:rPr>
          <w:rFonts w:cs="Times New Roman"/>
        </w:rPr>
        <w:t xml:space="preserve">rtől. Ahhoz, hogy a </w:t>
      </w:r>
      <w:r>
        <w:rPr>
          <w:rFonts w:cs="Times New Roman"/>
        </w:rPr>
        <w:t>thresholding</w:t>
      </w:r>
      <w:r w:rsidRPr="001165F0">
        <w:rPr>
          <w:rFonts w:cs="Times New Roman"/>
        </w:rPr>
        <w:t xml:space="preserve"> hatékony legyen az</w:t>
      </w:r>
      <w:r>
        <w:rPr>
          <w:rFonts w:cs="Times New Roman"/>
        </w:rPr>
        <w:t xml:space="preserve"> objektum és a </w:t>
      </w:r>
      <w:r w:rsidRPr="001165F0">
        <w:rPr>
          <w:rFonts w:cs="Times New Roman"/>
        </w:rPr>
        <w:t xml:space="preserve">háttér szétválasztásban, szükséges, hogy az objektumok és a háttér </w:t>
      </w:r>
      <w:r>
        <w:rPr>
          <w:rFonts w:cs="Times New Roman"/>
        </w:rPr>
        <w:t>közötti kontraszt</w:t>
      </w:r>
      <w:r w:rsidRPr="001165F0">
        <w:rPr>
          <w:rFonts w:cs="Times New Roman"/>
        </w:rPr>
        <w:t xml:space="preserve"> </w:t>
      </w:r>
      <w:r>
        <w:rPr>
          <w:rFonts w:cs="Times New Roman"/>
        </w:rPr>
        <w:t xml:space="preserve">kellően nagy </w:t>
      </w:r>
      <w:r w:rsidRPr="001165F0">
        <w:rPr>
          <w:rFonts w:cs="Times New Roman"/>
        </w:rPr>
        <w:t xml:space="preserve">legyen, és ismerjük az objektumok vagy a háttér intenzitásának szintjét. </w:t>
      </w:r>
      <w:r>
        <w:rPr>
          <w:rFonts w:cs="Times New Roman"/>
        </w:rPr>
        <w:t>Fix</w:t>
      </w:r>
      <w:r w:rsidRPr="001165F0">
        <w:rPr>
          <w:rFonts w:cs="Times New Roman"/>
        </w:rPr>
        <w:t xml:space="preserve"> </w:t>
      </w:r>
      <w:r>
        <w:rPr>
          <w:rFonts w:cs="Times New Roman"/>
        </w:rPr>
        <w:t xml:space="preserve">thresholding </w:t>
      </w:r>
      <w:r w:rsidRPr="001165F0">
        <w:rPr>
          <w:rFonts w:cs="Times New Roman"/>
        </w:rPr>
        <w:t xml:space="preserve">sémában ezek az intenzitási jellemzők határozzák meg a </w:t>
      </w:r>
      <w:r w:rsidR="0036494C">
        <w:rPr>
          <w:rFonts w:cs="Times New Roman"/>
        </w:rPr>
        <w:t>thresholdot</w:t>
      </w:r>
      <w:r w:rsidRPr="001165F0">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180683" w:rsidRDefault="00180683" w:rsidP="00D064F4">
      <w:pPr>
        <w:pStyle w:val="Szvegtrzs"/>
        <w:spacing w:line="360" w:lineRule="auto"/>
        <w:jc w:val="both"/>
        <w:rPr>
          <w:rFonts w:cs="Times New Roman"/>
        </w:rPr>
      </w:pPr>
    </w:p>
    <w:p w:rsidR="00180683" w:rsidRDefault="00180683" w:rsidP="00180683">
      <w:pPr>
        <w:pStyle w:val="Szvegtrzs"/>
        <w:keepNext/>
        <w:spacing w:line="360" w:lineRule="auto"/>
        <w:jc w:val="both"/>
      </w:pPr>
      <w:r>
        <w:rPr>
          <w:rFonts w:cs="Times New Roman"/>
          <w:noProof/>
          <w:lang w:eastAsia="hu-HU" w:bidi="ar-SA"/>
        </w:rPr>
        <w:drawing>
          <wp:inline distT="0" distB="0" distL="0" distR="0" wp14:anchorId="34609306" wp14:editId="77F50E4A">
            <wp:extent cx="5579745" cy="2423795"/>
            <wp:effectExtent l="0" t="0" r="190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shold.png"/>
                    <pic:cNvPicPr/>
                  </pic:nvPicPr>
                  <pic:blipFill>
                    <a:blip r:embed="rId8">
                      <a:extLst>
                        <a:ext uri="{28A0092B-C50C-407E-A947-70E740481C1C}">
                          <a14:useLocalDpi xmlns:a14="http://schemas.microsoft.com/office/drawing/2010/main" val="0"/>
                        </a:ext>
                      </a:extLst>
                    </a:blip>
                    <a:stretch>
                      <a:fillRect/>
                    </a:stretch>
                  </pic:blipFill>
                  <pic:spPr>
                    <a:xfrm>
                      <a:off x="0" y="0"/>
                      <a:ext cx="5579745" cy="2423795"/>
                    </a:xfrm>
                    <a:prstGeom prst="rect">
                      <a:avLst/>
                    </a:prstGeom>
                  </pic:spPr>
                </pic:pic>
              </a:graphicData>
            </a:graphic>
          </wp:inline>
        </w:drawing>
      </w:r>
    </w:p>
    <w:p w:rsidR="00180683" w:rsidRDefault="00180683" w:rsidP="00180683">
      <w:pPr>
        <w:pStyle w:val="Kpalrs"/>
        <w:jc w:val="center"/>
        <w:rPr>
          <w:rFonts w:ascii="Times New Roman" w:hAnsi="Times New Roman" w:cs="Times New Roman"/>
          <w:sz w:val="20"/>
          <w:szCs w:val="20"/>
        </w:rPr>
      </w:pPr>
      <w:r w:rsidRPr="00180683">
        <w:rPr>
          <w:rFonts w:ascii="Times New Roman" w:hAnsi="Times New Roman" w:cs="Times New Roman"/>
          <w:sz w:val="20"/>
          <w:szCs w:val="20"/>
        </w:rPr>
        <w:fldChar w:fldCharType="begin"/>
      </w:r>
      <w:r w:rsidRPr="00180683">
        <w:rPr>
          <w:rFonts w:ascii="Times New Roman" w:hAnsi="Times New Roman" w:cs="Times New Roman"/>
          <w:sz w:val="20"/>
          <w:szCs w:val="20"/>
        </w:rPr>
        <w:instrText xml:space="preserve"> SEQ ábra \* ARABIC </w:instrText>
      </w:r>
      <w:r w:rsidRPr="00180683">
        <w:rPr>
          <w:rFonts w:ascii="Times New Roman" w:hAnsi="Times New Roman" w:cs="Times New Roman"/>
          <w:sz w:val="20"/>
          <w:szCs w:val="20"/>
        </w:rPr>
        <w:fldChar w:fldCharType="separate"/>
      </w:r>
      <w:r w:rsidR="001F5C20">
        <w:rPr>
          <w:rFonts w:ascii="Times New Roman" w:hAnsi="Times New Roman" w:cs="Times New Roman"/>
          <w:noProof/>
          <w:sz w:val="20"/>
          <w:szCs w:val="20"/>
        </w:rPr>
        <w:t>1</w:t>
      </w:r>
      <w:r w:rsidRPr="00180683">
        <w:rPr>
          <w:rFonts w:ascii="Times New Roman" w:hAnsi="Times New Roman" w:cs="Times New Roman"/>
          <w:sz w:val="20"/>
          <w:szCs w:val="20"/>
        </w:rPr>
        <w:fldChar w:fldCharType="end"/>
      </w:r>
      <w:r w:rsidRPr="00180683">
        <w:rPr>
          <w:rFonts w:ascii="Times New Roman" w:hAnsi="Times New Roman" w:cs="Times New Roman"/>
          <w:sz w:val="20"/>
          <w:szCs w:val="20"/>
        </w:rPr>
        <w:t>. ábra: A kép bal oldalán a szürkeárnyalatos kép, jobb oldalán a thresholdolt kép látható.</w:t>
      </w:r>
    </w:p>
    <w:p w:rsidR="00180683" w:rsidRDefault="00180683" w:rsidP="00180683">
      <w:pPr>
        <w:pStyle w:val="Kpalrs"/>
        <w:jc w:val="center"/>
        <w:rPr>
          <w:rFonts w:ascii="Times New Roman" w:hAnsi="Times New Roman" w:cs="Times New Roman"/>
          <w:sz w:val="20"/>
          <w:szCs w:val="20"/>
        </w:rPr>
      </w:pPr>
      <w:r>
        <w:rPr>
          <w:rFonts w:ascii="Times New Roman" w:hAnsi="Times New Roman" w:cs="Times New Roman"/>
          <w:sz w:val="20"/>
          <w:szCs w:val="20"/>
        </w:rPr>
        <w:t>Forrás: https://pippin.gimp.org/image-processing/gen_images/threshold.png (megtekintve: 2021.04.25.)</w:t>
      </w:r>
    </w:p>
    <w:p w:rsidR="00180683" w:rsidRPr="00180683" w:rsidRDefault="00180683" w:rsidP="00180683">
      <w:pPr>
        <w:pStyle w:val="Kpalrs"/>
        <w:jc w:val="center"/>
        <w:rPr>
          <w:rFonts w:ascii="Times New Roman" w:hAnsi="Times New Roman" w:cs="Times New Roman"/>
          <w:sz w:val="20"/>
          <w:szCs w:val="20"/>
        </w:rPr>
      </w:pPr>
    </w:p>
    <w:p w:rsidR="00DA240D" w:rsidRDefault="00DA240D" w:rsidP="00D064F4">
      <w:pPr>
        <w:pStyle w:val="Szvegtrzs"/>
        <w:spacing w:line="360" w:lineRule="auto"/>
        <w:jc w:val="both"/>
        <w:rPr>
          <w:rFonts w:cs="Times New Roman"/>
        </w:rPr>
      </w:pPr>
      <w:r w:rsidRPr="00DA240D">
        <w:rPr>
          <w:rFonts w:cs="Times New Roman"/>
        </w:rPr>
        <w:t>Tegyük fel, hogy a B [i, j] bináris kép megegyezik az F</w:t>
      </w:r>
      <w:r w:rsidRPr="00DA240D">
        <w:rPr>
          <w:rFonts w:cs="Times New Roman"/>
          <w:vertAlign w:val="subscript"/>
        </w:rPr>
        <w:t>T</w:t>
      </w:r>
      <w:r w:rsidRPr="00DA240D">
        <w:rPr>
          <w:rFonts w:cs="Times New Roman"/>
        </w:rPr>
        <w:t xml:space="preserve"> [i, j] </w:t>
      </w:r>
      <w:r>
        <w:rPr>
          <w:rFonts w:cs="Times New Roman"/>
        </w:rPr>
        <w:t xml:space="preserve">thresholdolt </w:t>
      </w:r>
      <w:r w:rsidRPr="00DA240D">
        <w:rPr>
          <w:rFonts w:cs="Times New Roman"/>
        </w:rPr>
        <w:t xml:space="preserve">szürke képpel, amelyet az eredeti F [i, j] szürke kép T </w:t>
      </w:r>
      <w:r>
        <w:rPr>
          <w:rFonts w:cs="Times New Roman"/>
        </w:rPr>
        <w:t>thresholdjának</w:t>
      </w:r>
      <w:r w:rsidRPr="00DA240D">
        <w:rPr>
          <w:rFonts w:cs="Times New Roman"/>
        </w:rPr>
        <w:t xml:space="preserve"> felhasználásával kapunk.</w:t>
      </w:r>
      <w:r w:rsidR="00941701">
        <w:rPr>
          <w:rFonts w:cs="Times New Roman"/>
        </w:rPr>
        <w:t xml:space="preserve"> Így,</w:t>
      </w:r>
    </w:p>
    <w:p w:rsidR="00DA240D" w:rsidRDefault="00941701" w:rsidP="00941701">
      <w:pPr>
        <w:pStyle w:val="Szvegtrzs"/>
        <w:tabs>
          <w:tab w:val="center" w:pos="4395"/>
          <w:tab w:val="right" w:pos="8789"/>
        </w:tabs>
        <w:spacing w:line="360" w:lineRule="auto"/>
        <w:jc w:val="both"/>
        <w:rPr>
          <w:rFonts w:cs="Times New Roman"/>
        </w:rPr>
      </w:pPr>
      <w:r>
        <w:rPr>
          <w:rFonts w:cs="Times New Roman"/>
        </w:rPr>
        <w:tab/>
      </w:r>
      <m:oMath>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[i,j]</m:t>
        </m:r>
      </m:oMath>
      <w:r>
        <w:rPr>
          <w:rFonts w:cs="Times New Roman"/>
        </w:rPr>
        <w:tab/>
        <w:t>(3)</w:t>
      </w:r>
    </w:p>
    <w:p w:rsidR="00941701" w:rsidRDefault="00941701" w:rsidP="00941701">
      <w:pPr>
        <w:pStyle w:val="Szvegtrzs"/>
        <w:tabs>
          <w:tab w:val="center" w:pos="4395"/>
          <w:tab w:val="right" w:pos="8789"/>
        </w:tabs>
        <w:spacing w:line="360" w:lineRule="auto"/>
        <w:jc w:val="both"/>
        <w:rPr>
          <w:rFonts w:cs="Times New Roman"/>
        </w:rPr>
      </w:pPr>
      <w:r>
        <w:rPr>
          <w:rFonts w:cs="Times New Roman"/>
        </w:rPr>
        <w:t>sötétebb objektum világos háttéren</w:t>
      </w:r>
      <w:r w:rsidR="009164C9">
        <w:rPr>
          <w:rFonts w:cs="Times New Roman"/>
        </w:rPr>
        <w:t>:</w:t>
      </w:r>
    </w:p>
    <w:p w:rsidR="00941701" w:rsidRDefault="00941701"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ha 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≤T</m:t>
                </m:r>
              </m:e>
              <m:e>
                <m:r>
                  <w:rPr>
                    <w:rFonts w:ascii="Cambria Math" w:hAnsi="Cambria Math" w:cs="Times New Roman"/>
                  </w:rPr>
                  <m:t>különben 0</m:t>
                </m:r>
              </m:e>
            </m:eqArr>
          </m:e>
        </m:d>
      </m:oMath>
      <w:r>
        <w:rPr>
          <w:rFonts w:cs="Times New Roman"/>
        </w:rPr>
        <w:tab/>
        <w:t>(4)</w:t>
      </w:r>
    </w:p>
    <w:p w:rsidR="00941701" w:rsidRDefault="009164C9" w:rsidP="00941701">
      <w:pPr>
        <w:pStyle w:val="Szvegtrzs"/>
        <w:tabs>
          <w:tab w:val="center" w:pos="4395"/>
          <w:tab w:val="right" w:pos="8789"/>
        </w:tabs>
        <w:spacing w:line="360" w:lineRule="auto"/>
        <w:jc w:val="both"/>
        <w:rPr>
          <w:rFonts w:cs="Times New Roman"/>
        </w:rPr>
      </w:pPr>
      <w:r>
        <w:rPr>
          <w:rFonts w:cs="Times New Roman"/>
        </w:rPr>
        <w:lastRenderedPageBreak/>
        <w:t>Ha tudjuk, hogy az objektum intenzitási szintje [T</w:t>
      </w:r>
      <w:r w:rsidRPr="009164C9">
        <w:rPr>
          <w:rFonts w:cs="Times New Roman"/>
          <w:vertAlign w:val="subscript"/>
        </w:rPr>
        <w:t>1</w:t>
      </w:r>
      <w:r>
        <w:rPr>
          <w:rFonts w:cs="Times New Roman"/>
        </w:rPr>
        <w:t>, T</w:t>
      </w:r>
      <w:r w:rsidRPr="009164C9">
        <w:rPr>
          <w:rFonts w:cs="Times New Roman"/>
          <w:vertAlign w:val="subscript"/>
        </w:rPr>
        <w:t>2</w:t>
      </w:r>
      <w:r>
        <w:rPr>
          <w:rFonts w:cs="Times New Roman"/>
        </w:rPr>
        <w:t>] intervallumba esik, akkor használhatjuk:</w:t>
      </w:r>
    </w:p>
    <w:p w:rsidR="009164C9" w:rsidRDefault="009164C9"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 xml:space="preserve">ha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 xml:space="preserve">1 </m:t>
                    </m:r>
                  </m:sub>
                </m:sSub>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e>
                <m:r>
                  <w:rPr>
                    <w:rFonts w:ascii="Cambria Math" w:hAnsi="Cambria Math" w:cs="Times New Roman"/>
                  </w:rPr>
                  <m:t>különben 0</m:t>
                </m:r>
              </m:e>
            </m:eqArr>
          </m:e>
        </m:d>
      </m:oMath>
      <w:r>
        <w:rPr>
          <w:rFonts w:cs="Times New Roman"/>
        </w:rPr>
        <w:tab/>
        <w:t>(5)</w:t>
      </w:r>
    </w:p>
    <w:p w:rsidR="009164C9" w:rsidRDefault="009164C9" w:rsidP="00941701">
      <w:pPr>
        <w:pStyle w:val="Szvegtrzs"/>
        <w:tabs>
          <w:tab w:val="center" w:pos="4395"/>
          <w:tab w:val="right" w:pos="8789"/>
        </w:tabs>
        <w:spacing w:line="360" w:lineRule="auto"/>
        <w:jc w:val="both"/>
        <w:rPr>
          <w:rFonts w:cs="Times New Roman"/>
        </w:rPr>
      </w:pPr>
      <w:r w:rsidRPr="009164C9">
        <w:rPr>
          <w:rFonts w:cs="Times New Roman"/>
        </w:rPr>
        <w:t xml:space="preserve">Az általános </w:t>
      </w:r>
      <w:r>
        <w:rPr>
          <w:rFonts w:cs="Times New Roman"/>
        </w:rPr>
        <w:t xml:space="preserve">thresholding </w:t>
      </w:r>
      <w:r w:rsidRPr="009164C9">
        <w:rPr>
          <w:rFonts w:cs="Times New Roman"/>
        </w:rPr>
        <w:t>sémát, amelyben egy objektum intenzitási szintje több diszjunkt intervallumból származhat, ábrázolhatjuk</w:t>
      </w:r>
      <w:r>
        <w:rPr>
          <w:rFonts w:cs="Times New Roman"/>
        </w:rPr>
        <w:t xml:space="preserve"> úgy, hogy:</w:t>
      </w:r>
    </w:p>
    <w:p w:rsidR="009164C9" w:rsidRDefault="009164C9"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ha 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∈Z</m:t>
                </m:r>
              </m:e>
              <m:e>
                <m:r>
                  <w:rPr>
                    <w:rFonts w:ascii="Cambria Math" w:hAnsi="Cambria Math" w:cs="Times New Roman"/>
                  </w:rPr>
                  <m:t>különben 0</m:t>
                </m:r>
              </m:e>
            </m:eqArr>
          </m:e>
        </m:d>
      </m:oMath>
      <w:r>
        <w:rPr>
          <w:rFonts w:cs="Times New Roman"/>
        </w:rPr>
        <w:tab/>
        <w:t>(6)</w:t>
      </w:r>
    </w:p>
    <w:p w:rsidR="009164C9" w:rsidRDefault="009164C9" w:rsidP="00941701">
      <w:pPr>
        <w:pStyle w:val="Szvegtrzs"/>
        <w:tabs>
          <w:tab w:val="center" w:pos="4395"/>
          <w:tab w:val="right" w:pos="8789"/>
        </w:tabs>
        <w:spacing w:line="360" w:lineRule="auto"/>
        <w:jc w:val="both"/>
        <w:rPr>
          <w:rFonts w:cs="Times New Roman"/>
        </w:rPr>
      </w:pPr>
      <w:r w:rsidRPr="009164C9">
        <w:rPr>
          <w:rFonts w:cs="Times New Roman"/>
        </w:rPr>
        <w:t xml:space="preserve">ahol Z az objektumkomponensek intenzitási értékeinek halmaza. </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DB479C" w:rsidRDefault="00AE4331" w:rsidP="00941701">
      <w:pPr>
        <w:pStyle w:val="Szvegtrzs"/>
        <w:tabs>
          <w:tab w:val="center" w:pos="4395"/>
          <w:tab w:val="right" w:pos="8789"/>
        </w:tabs>
        <w:spacing w:line="360" w:lineRule="auto"/>
        <w:jc w:val="both"/>
        <w:rPr>
          <w:rFonts w:cs="Times New Roman"/>
        </w:rPr>
      </w:pPr>
      <w:r w:rsidRPr="00AE4331">
        <w:rPr>
          <w:rFonts w:cs="Times New Roman"/>
        </w:rPr>
        <w:t>Vegy</w:t>
      </w:r>
      <w:r>
        <w:rPr>
          <w:rFonts w:cs="Times New Roman"/>
        </w:rPr>
        <w:t>ük</w:t>
      </w:r>
      <w:r w:rsidRPr="00AE4331">
        <w:rPr>
          <w:rFonts w:cs="Times New Roman"/>
        </w:rPr>
        <w:t xml:space="preserve"> figyelembe, hogy az alkalmazás tartományról szóló tudás hogyan épül be a </w:t>
      </w:r>
      <w:r>
        <w:rPr>
          <w:rFonts w:cs="Times New Roman"/>
        </w:rPr>
        <w:t xml:space="preserve">thresholding </w:t>
      </w:r>
      <w:r w:rsidRPr="00AE4331">
        <w:rPr>
          <w:rFonts w:cs="Times New Roman"/>
        </w:rPr>
        <w:t xml:space="preserve">algoritmusba. Valójában a tartományra szabták; ezért ugyanazok a </w:t>
      </w:r>
      <w:r>
        <w:rPr>
          <w:rFonts w:cs="Times New Roman"/>
        </w:rPr>
        <w:t>thresholdok</w:t>
      </w:r>
      <w:r w:rsidRPr="00AE4331">
        <w:rPr>
          <w:rFonts w:cs="Times New Roman"/>
        </w:rPr>
        <w:t xml:space="preserve"> nem biztos, hogy működnek egy új tartományban. A</w:t>
      </w:r>
      <w:r>
        <w:rPr>
          <w:rFonts w:cs="Times New Roman"/>
        </w:rPr>
        <w:t xml:space="preserve"> thresholdot</w:t>
      </w:r>
      <w:r w:rsidRPr="00AE4331">
        <w:rPr>
          <w:rFonts w:cs="Times New Roman"/>
        </w:rPr>
        <w:t xml:space="preserve"> általában az alkalmazás tartományával kapcsolatos tapasztalatok alapján választják ki. Bizonyos esetekben a rendszer első néhány futtatását fel lehet használni egy </w:t>
      </w:r>
      <w:r>
        <w:rPr>
          <w:rFonts w:cs="Times New Roman"/>
        </w:rPr>
        <w:t>kép</w:t>
      </w:r>
      <w:r w:rsidRPr="00AE4331">
        <w:rPr>
          <w:rFonts w:cs="Times New Roman"/>
        </w:rPr>
        <w:t xml:space="preserve"> interaktív elemzésére és a </w:t>
      </w:r>
      <w:r w:rsidR="0036494C">
        <w:rPr>
          <w:rFonts w:cs="Times New Roman"/>
        </w:rPr>
        <w:t>threshold</w:t>
      </w:r>
      <w:r w:rsidRPr="00AE4331">
        <w:rPr>
          <w:rFonts w:cs="Times New Roman"/>
        </w:rPr>
        <w:t xml:space="preserve"> megfelelő értékének meghatározására.</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E7376D" w:rsidRDefault="00BF1E0A" w:rsidP="00806A3B">
      <w:pPr>
        <w:pStyle w:val="Szvegtrzs"/>
        <w:tabs>
          <w:tab w:val="center" w:pos="4395"/>
          <w:tab w:val="right" w:pos="8789"/>
        </w:tabs>
        <w:spacing w:line="360" w:lineRule="auto"/>
        <w:jc w:val="both"/>
        <w:rPr>
          <w:rFonts w:cs="Times New Roman"/>
        </w:rPr>
      </w:pPr>
      <w:r>
        <w:rPr>
          <w:rFonts w:cs="Times New Roman"/>
        </w:rPr>
        <w:t>A képek automatikus thresholdja</w:t>
      </w:r>
      <w:r w:rsidRPr="00BF1E0A">
        <w:rPr>
          <w:rFonts w:cs="Times New Roman"/>
        </w:rPr>
        <w:t xml:space="preserve"> gyakran az első lépés </w:t>
      </w:r>
      <w:r>
        <w:rPr>
          <w:rFonts w:cs="Times New Roman"/>
        </w:rPr>
        <w:t>a képek elemzésében a gépi látás r</w:t>
      </w:r>
      <w:r w:rsidRPr="00BF1E0A">
        <w:rPr>
          <w:rFonts w:cs="Times New Roman"/>
        </w:rPr>
        <w:t>endszerekben. Számos technikát fejlesztettek ki a k</w:t>
      </w:r>
      <w:r>
        <w:rPr>
          <w:rFonts w:cs="Times New Roman"/>
        </w:rPr>
        <w:t>ép intenzitás</w:t>
      </w:r>
      <w:r w:rsidRPr="00BF1E0A">
        <w:rPr>
          <w:rFonts w:cs="Times New Roman"/>
        </w:rPr>
        <w:t xml:space="preserve">eloszlásának és az </w:t>
      </w:r>
      <w:r>
        <w:rPr>
          <w:rFonts w:cs="Times New Roman"/>
        </w:rPr>
        <w:t>objektumok</w:t>
      </w:r>
      <w:r w:rsidRPr="00BF1E0A">
        <w:rPr>
          <w:rFonts w:cs="Times New Roman"/>
        </w:rPr>
        <w:t xml:space="preserve"> </w:t>
      </w:r>
      <w:r>
        <w:rPr>
          <w:rFonts w:cs="Times New Roman"/>
        </w:rPr>
        <w:t>felismerésének</w:t>
      </w:r>
      <w:r w:rsidRPr="00BF1E0A">
        <w:rPr>
          <w:rFonts w:cs="Times New Roman"/>
        </w:rPr>
        <w:t xml:space="preserve"> felhasználására, a megfelelő </w:t>
      </w:r>
      <w:r>
        <w:rPr>
          <w:rFonts w:cs="Times New Roman"/>
        </w:rPr>
        <w:t>threshold</w:t>
      </w:r>
      <w:r w:rsidRPr="00BF1E0A">
        <w:rPr>
          <w:rFonts w:cs="Times New Roman"/>
        </w:rPr>
        <w:t xml:space="preserve"> automatikus kiválasztására.</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806A3B" w:rsidRPr="00D064F4" w:rsidRDefault="00806A3B" w:rsidP="00806A3B">
      <w:pPr>
        <w:pStyle w:val="Szvegtrzs"/>
        <w:tabs>
          <w:tab w:val="center" w:pos="4395"/>
          <w:tab w:val="right" w:pos="8789"/>
        </w:tabs>
        <w:spacing w:line="360" w:lineRule="auto"/>
        <w:jc w:val="both"/>
        <w:rPr>
          <w:rFonts w:cs="Times New Roman"/>
        </w:rPr>
      </w:pPr>
    </w:p>
    <w:p w:rsidR="004F6C34" w:rsidRDefault="007B779F" w:rsidP="00554D84">
      <w:pPr>
        <w:pStyle w:val="Cmsor2"/>
        <w:numPr>
          <w:ilvl w:val="1"/>
          <w:numId w:val="4"/>
        </w:numPr>
        <w:ind w:left="0" w:firstLine="0"/>
        <w:rPr>
          <w:rFonts w:ascii="Times New Roman" w:hAnsi="Times New Roman" w:cs="Times New Roman"/>
        </w:rPr>
      </w:pPr>
      <w:bookmarkStart w:id="20" w:name="_Toc86750437"/>
      <w:r w:rsidRPr="00554D84">
        <w:rPr>
          <w:rFonts w:ascii="Times New Roman" w:hAnsi="Times New Roman" w:cs="Times New Roman"/>
        </w:rPr>
        <w:t>V</w:t>
      </w:r>
      <w:r w:rsidR="00DF23EE" w:rsidRPr="00554D84">
        <w:rPr>
          <w:rFonts w:ascii="Times New Roman" w:hAnsi="Times New Roman" w:cs="Times New Roman"/>
        </w:rPr>
        <w:t>onalkeresés</w:t>
      </w:r>
      <w:bookmarkEnd w:id="20"/>
    </w:p>
    <w:p w:rsidR="002524C2" w:rsidRPr="002524C2" w:rsidRDefault="002524C2" w:rsidP="002524C2"/>
    <w:p w:rsidR="00E7376D" w:rsidRDefault="00E7376D" w:rsidP="00E7376D">
      <w:pPr>
        <w:pStyle w:val="Szvegtrzs"/>
        <w:spacing w:line="360" w:lineRule="auto"/>
        <w:jc w:val="both"/>
        <w:rPr>
          <w:rFonts w:cs="Times New Roman"/>
        </w:rPr>
      </w:pPr>
      <w:r>
        <w:rPr>
          <w:rFonts w:cs="Times New Roman"/>
        </w:rPr>
        <w:t>A zenei kották meglehetősen sok egyenes vonalat tartalmaznak. Az öt hosszú fő vonalat kottavonalaknak hívják, ezek mindig egyenesek és párhuzamosak. Ezeken kívül az egyes hangjegyek is tartalmaznak vízszintes, illetve függőleges vonalakat is. Ezeket a vonalakat fel kell ismerni és meg kell határozni az elhelyezkedésüket.</w:t>
      </w:r>
    </w:p>
    <w:p w:rsidR="00E03252" w:rsidRPr="00E7376D" w:rsidRDefault="00E03252" w:rsidP="00E7376D">
      <w:pPr>
        <w:pStyle w:val="Szvegtrzs"/>
        <w:spacing w:line="360" w:lineRule="auto"/>
        <w:jc w:val="both"/>
        <w:rPr>
          <w:rFonts w:cs="Times New Roman"/>
        </w:rPr>
      </w:pPr>
    </w:p>
    <w:p w:rsidR="007B779F" w:rsidRDefault="00EC624F" w:rsidP="00554D84">
      <w:pPr>
        <w:pStyle w:val="Cmsor3"/>
        <w:numPr>
          <w:ilvl w:val="2"/>
          <w:numId w:val="4"/>
        </w:numPr>
        <w:ind w:left="0" w:firstLine="0"/>
        <w:rPr>
          <w:rFonts w:ascii="Times New Roman" w:hAnsi="Times New Roman" w:cs="Times New Roman"/>
          <w:color w:val="000000" w:themeColor="text1"/>
        </w:rPr>
      </w:pPr>
      <w:bookmarkStart w:id="21" w:name="_Toc86750438"/>
      <w:r w:rsidRPr="00554D84">
        <w:rPr>
          <w:rFonts w:ascii="Times New Roman" w:hAnsi="Times New Roman" w:cs="Times New Roman"/>
          <w:color w:val="000000" w:themeColor="text1"/>
        </w:rPr>
        <w:t xml:space="preserve">Hough </w:t>
      </w:r>
      <w:r w:rsidR="00E121F8" w:rsidRPr="00554D84">
        <w:rPr>
          <w:rFonts w:ascii="Times New Roman" w:hAnsi="Times New Roman" w:cs="Times New Roman"/>
          <w:color w:val="000000" w:themeColor="text1"/>
        </w:rPr>
        <w:t>Line T</w:t>
      </w:r>
      <w:r w:rsidRPr="00554D84">
        <w:rPr>
          <w:rFonts w:ascii="Times New Roman" w:hAnsi="Times New Roman" w:cs="Times New Roman"/>
          <w:color w:val="000000" w:themeColor="text1"/>
        </w:rPr>
        <w:t>ransform</w:t>
      </w:r>
      <w:bookmarkEnd w:id="21"/>
    </w:p>
    <w:p w:rsidR="002524C2" w:rsidRPr="002524C2" w:rsidRDefault="002524C2" w:rsidP="002524C2">
      <w:pPr>
        <w:pStyle w:val="Szvegtrzs"/>
      </w:pPr>
    </w:p>
    <w:p w:rsidR="00E7376D" w:rsidRDefault="00677407" w:rsidP="00E7376D">
      <w:pPr>
        <w:pStyle w:val="Szvegtrzs"/>
        <w:spacing w:line="360" w:lineRule="auto"/>
        <w:jc w:val="both"/>
        <w:rPr>
          <w:rFonts w:cs="Times New Roman"/>
        </w:rPr>
      </w:pPr>
      <w:r>
        <w:rPr>
          <w:rFonts w:cs="Times New Roman"/>
        </w:rPr>
        <w:t xml:space="preserve">A </w:t>
      </w:r>
      <w:r w:rsidR="00B410E4">
        <w:rPr>
          <w:rFonts w:cs="Times New Roman"/>
        </w:rPr>
        <w:t xml:space="preserve">Standard Hough Transform (továbbiakban SHT) </w:t>
      </w:r>
      <w:r>
        <w:rPr>
          <w:rFonts w:cs="Times New Roman"/>
        </w:rPr>
        <w:t xml:space="preserve">egy körök, vonalak és egyéb egyszerű alakzatok megtalálására alkalmas módszer. Az eredeti Hough Transform csak vonal transzformáció volt, amely viszonylag gyors megoldás egy vonal megtalálására egy bináris </w:t>
      </w:r>
      <w:r>
        <w:rPr>
          <w:rFonts w:cs="Times New Roman"/>
        </w:rPr>
        <w:lastRenderedPageBreak/>
        <w:t>képen.</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642B73" w:rsidRDefault="00041E40" w:rsidP="00E7376D">
      <w:pPr>
        <w:pStyle w:val="Szvegtrzs"/>
        <w:spacing w:line="360" w:lineRule="auto"/>
        <w:jc w:val="both"/>
        <w:rPr>
          <w:rFonts w:cs="Times New Roman"/>
        </w:rPr>
      </w:pPr>
      <w:r w:rsidRPr="00041E40">
        <w:rPr>
          <w:rFonts w:cs="Times New Roman"/>
        </w:rPr>
        <w:t>A</w:t>
      </w:r>
      <w:r w:rsidR="00F04CE0">
        <w:rPr>
          <w:rFonts w:cs="Times New Roman"/>
        </w:rPr>
        <w:t xml:space="preserve">z SHT </w:t>
      </w:r>
      <w:r w:rsidRPr="00041E40">
        <w:rPr>
          <w:rFonts w:cs="Times New Roman"/>
        </w:rPr>
        <w:t xml:space="preserve">alapelmélete az, hogy a bináris kép bármely pontja része lehetne a lehetséges vonalaknak. Ha az egyes vonalakat </w:t>
      </w:r>
      <w:r>
        <w:rPr>
          <w:rFonts w:cs="Times New Roman"/>
        </w:rPr>
        <w:t>’</w:t>
      </w:r>
      <w:r w:rsidRPr="00041E40">
        <w:rPr>
          <w:rFonts w:cs="Times New Roman"/>
        </w:rPr>
        <w:t>a</w:t>
      </w:r>
      <w:r>
        <w:rPr>
          <w:rFonts w:cs="Times New Roman"/>
        </w:rPr>
        <w:t>’</w:t>
      </w:r>
      <w:r w:rsidRPr="00041E40">
        <w:rPr>
          <w:rFonts w:cs="Times New Roman"/>
        </w:rPr>
        <w:t xml:space="preserve"> meredekség és </w:t>
      </w:r>
      <w:r>
        <w:rPr>
          <w:rFonts w:cs="Times New Roman"/>
        </w:rPr>
        <w:t>’</w:t>
      </w:r>
      <w:r w:rsidRPr="00041E40">
        <w:rPr>
          <w:rFonts w:cs="Times New Roman"/>
        </w:rPr>
        <w:t>b</w:t>
      </w:r>
      <w:r>
        <w:rPr>
          <w:rFonts w:cs="Times New Roman"/>
        </w:rPr>
        <w:t>’</w:t>
      </w:r>
      <w:r w:rsidRPr="00041E40">
        <w:rPr>
          <w:rFonts w:cs="Times New Roman"/>
        </w:rPr>
        <w:t xml:space="preserve"> metszéspont alapján paraméterezzük, akkor az eredeti kép egy pontja átalakul az (a, b) síkbeli pontok</w:t>
      </w:r>
      <w:r>
        <w:rPr>
          <w:rFonts w:cs="Times New Roman"/>
        </w:rPr>
        <w:t xml:space="preserve"> azon</w:t>
      </w:r>
      <w:r w:rsidRPr="00041E40">
        <w:rPr>
          <w:rFonts w:cs="Times New Roman"/>
        </w:rPr>
        <w:t xml:space="preserve"> helyévé, amely megfelel az adott ponton áthaladó összes vonalnak. Ha a bemeneti kép minden pixeljét</w:t>
      </w:r>
      <w:r>
        <w:rPr>
          <w:rFonts w:cs="Times New Roman"/>
        </w:rPr>
        <w:t xml:space="preserve">, ami </w:t>
      </w:r>
      <w:r w:rsidRPr="00041E40">
        <w:rPr>
          <w:rFonts w:cs="Times New Roman"/>
        </w:rPr>
        <w:t>nem nulla</w:t>
      </w:r>
      <w:r>
        <w:rPr>
          <w:rFonts w:cs="Times New Roman"/>
        </w:rPr>
        <w:t>,</w:t>
      </w:r>
      <w:r w:rsidRPr="00041E40">
        <w:rPr>
          <w:rFonts w:cs="Times New Roman"/>
        </w:rPr>
        <w:t xml:space="preserve"> a kimeneti kép ilyen pontjainak halmazává konvertáljuk, és összes</w:t>
      </w:r>
      <w:r>
        <w:rPr>
          <w:rFonts w:cs="Times New Roman"/>
        </w:rPr>
        <w:t>ítjük az összes ilyen átalakít</w:t>
      </w:r>
      <w:r w:rsidRPr="00041E40">
        <w:rPr>
          <w:rFonts w:cs="Times New Roman"/>
        </w:rPr>
        <w:t xml:space="preserve">ást, akkor a bemeneti képen megjelenő vonalak helyi maximumokként jelennek meg a kimeneti képen. Mivel az egyes pontokból származó </w:t>
      </w:r>
      <w:r>
        <w:rPr>
          <w:rFonts w:cs="Times New Roman"/>
        </w:rPr>
        <w:t>átalakításokat</w:t>
      </w:r>
      <w:r w:rsidRPr="00041E40">
        <w:rPr>
          <w:rFonts w:cs="Times New Roman"/>
        </w:rPr>
        <w:t xml:space="preserve"> összegezzük, az (a</w:t>
      </w:r>
      <w:r>
        <w:rPr>
          <w:rFonts w:cs="Times New Roman"/>
        </w:rPr>
        <w:t>, b) síkot általában felhalmozó</w:t>
      </w:r>
      <w:r w:rsidRPr="00041E40">
        <w:rPr>
          <w:rFonts w:cs="Times New Roman"/>
        </w:rPr>
        <w:t xml:space="preserve"> síknak nevezzük.</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2D0BC4" w:rsidRDefault="002D0BC4" w:rsidP="00E7376D">
      <w:pPr>
        <w:pStyle w:val="Szvegtrzs"/>
        <w:spacing w:line="360" w:lineRule="auto"/>
        <w:jc w:val="both"/>
        <w:rPr>
          <w:rFonts w:cs="Times New Roman"/>
        </w:rPr>
      </w:pPr>
      <w:r w:rsidRPr="002D0BC4">
        <w:rPr>
          <w:rFonts w:cs="Times New Roman"/>
        </w:rPr>
        <w:t>Előf</w:t>
      </w:r>
      <w:r>
        <w:rPr>
          <w:rFonts w:cs="Times New Roman"/>
        </w:rPr>
        <w:t>ordulhat, hogy a meredekség és  metszéspont módszere</w:t>
      </w:r>
      <w:r w:rsidRPr="002D0BC4">
        <w:rPr>
          <w:rFonts w:cs="Times New Roman"/>
        </w:rPr>
        <w:t xml:space="preserve"> nem igazán a legjobb módja annak, hogy az összes pontot áthaladó vonalat ábrázolja,</w:t>
      </w:r>
      <w:r>
        <w:rPr>
          <w:rFonts w:cs="Times New Roman"/>
        </w:rPr>
        <w:t xml:space="preserve"> mivel</w:t>
      </w:r>
      <w:r w:rsidRPr="002D0BC4">
        <w:rPr>
          <w:rFonts w:cs="Times New Roman"/>
        </w:rPr>
        <w:t xml:space="preserve"> a meredekség függvényében a vonalak jelentősen elté</w:t>
      </w:r>
      <w:r>
        <w:rPr>
          <w:rFonts w:cs="Times New Roman"/>
        </w:rPr>
        <w:t>rő gyakoriságúak, valamint a</w:t>
      </w:r>
      <w:r w:rsidRPr="002D0BC4">
        <w:rPr>
          <w:rFonts w:cs="Times New Roman"/>
        </w:rPr>
        <w:t xml:space="preserve"> lehetséges </w:t>
      </w:r>
      <w:r>
        <w:rPr>
          <w:rFonts w:cs="Times New Roman"/>
        </w:rPr>
        <w:t>meredekségek</w:t>
      </w:r>
      <w:r w:rsidRPr="002D0BC4">
        <w:rPr>
          <w:rFonts w:cs="Times New Roman"/>
        </w:rPr>
        <w:t xml:space="preserve"> </w:t>
      </w:r>
      <w:r>
        <w:rPr>
          <w:rFonts w:cs="Times New Roman"/>
        </w:rPr>
        <w:t>intervalluma végtelen lehet</w:t>
      </w:r>
      <w:r w:rsidRPr="002D0BC4">
        <w:rPr>
          <w:rFonts w:cs="Times New Roman"/>
        </w:rPr>
        <w:t xml:space="preserve">. Éppen ezért némileg eltér a numerikus összeállításban használt transzformációs kép tényleges paraméterezése. Az előnyben részesített </w:t>
      </w:r>
      <w:r>
        <w:rPr>
          <w:rFonts w:cs="Times New Roman"/>
        </w:rPr>
        <w:t>paraméterezés mindegyik egyenes</w:t>
      </w:r>
      <w:r w:rsidRPr="002D0BC4">
        <w:rPr>
          <w:rFonts w:cs="Times New Roman"/>
        </w:rPr>
        <w:t>t poláris koordinátákban (p, 0) jeleníti meg, az implicit vonal a jelzett ponton áthaladó, de az origótól az adott pontig sugárirányra merőleges vonal.</w:t>
      </w:r>
      <w:r w:rsidR="00E7247B">
        <w:rPr>
          <w:rFonts w:cs="Times New Roman"/>
        </w:rPr>
        <w:t xml:space="preserve"> Egy ilyen egyenes egyenlete:</w:t>
      </w:r>
    </w:p>
    <w:p w:rsidR="00E7247B" w:rsidRDefault="00E7247B" w:rsidP="00E7247B">
      <w:pPr>
        <w:pStyle w:val="Szvegtrzs"/>
        <w:tabs>
          <w:tab w:val="center" w:pos="4395"/>
          <w:tab w:val="right" w:pos="8789"/>
        </w:tabs>
        <w:spacing w:line="360" w:lineRule="auto"/>
        <w:jc w:val="both"/>
        <w:rPr>
          <w:rFonts w:cs="Times New Roman"/>
        </w:rPr>
      </w:pPr>
      <w:r>
        <w:rPr>
          <w:rFonts w:cs="Times New Roman"/>
        </w:rPr>
        <w:tab/>
      </w:r>
      <m:oMath>
        <m:r>
          <w:rPr>
            <w:rFonts w:ascii="Cambria Math" w:hAnsi="Cambria Math" w:cs="Times New Roman"/>
          </w:rPr>
          <m:t>p=x cos0+y sin0</m:t>
        </m:r>
      </m:oMath>
      <w:r>
        <w:rPr>
          <w:rFonts w:cs="Times New Roman"/>
        </w:rPr>
        <w:tab/>
        <w:t>(7)</w:t>
      </w:r>
    </w:p>
    <w:p w:rsidR="00D90CAE" w:rsidRDefault="00D90CAE" w:rsidP="00E7247B">
      <w:pPr>
        <w:pStyle w:val="Szvegtrzs"/>
        <w:tabs>
          <w:tab w:val="center" w:pos="4395"/>
          <w:tab w:val="right" w:pos="8789"/>
        </w:tabs>
        <w:spacing w:line="360" w:lineRule="auto"/>
        <w:jc w:val="both"/>
        <w:rPr>
          <w:rFonts w:cs="Times New Roman"/>
        </w:rPr>
      </w:pPr>
      <w:r>
        <w:rPr>
          <w:rFonts w:cs="Times New Roman"/>
        </w:rPr>
        <w:t>A</w:t>
      </w:r>
      <w:r w:rsidRPr="00D90CAE">
        <w:rPr>
          <w:rFonts w:cs="Times New Roman"/>
        </w:rPr>
        <w:t>z (x, y) az egyenes vonalon lévő ponto</w:t>
      </w:r>
      <w:r>
        <w:rPr>
          <w:rFonts w:cs="Times New Roman"/>
        </w:rPr>
        <w:t>k koordinátáit, vagyis a pixelte</w:t>
      </w:r>
      <w:r w:rsidRPr="00D90CAE">
        <w:rPr>
          <w:rFonts w:cs="Times New Roman"/>
        </w:rPr>
        <w:t xml:space="preserve">ret jelöli, míg P és 0 a paramétertér. Az összes (P, ()) paraméter esetében az algoritmus meghatározza, hogy van-e elegendő bizonyíték egy valódi vonalra az adott pixelnél, amely kiszámítja a paraméterértékeket és felhalmozza a tárolókat a paramétertérben az összes képpont </w:t>
      </w:r>
      <w:r>
        <w:rPr>
          <w:rFonts w:cs="Times New Roman"/>
        </w:rPr>
        <w:t>alapján</w:t>
      </w:r>
      <w:r w:rsidRPr="00D90CAE">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D90CAE" w:rsidRDefault="00D90CAE" w:rsidP="00E7247B">
      <w:pPr>
        <w:pStyle w:val="Szvegtrzs"/>
        <w:tabs>
          <w:tab w:val="center" w:pos="4395"/>
          <w:tab w:val="right" w:pos="8789"/>
        </w:tabs>
        <w:spacing w:line="360" w:lineRule="auto"/>
        <w:jc w:val="both"/>
        <w:rPr>
          <w:rFonts w:cs="Times New Roman"/>
        </w:rPr>
      </w:pPr>
      <w:r w:rsidRPr="00D90CAE">
        <w:rPr>
          <w:rFonts w:cs="Times New Roman"/>
        </w:rPr>
        <w:t xml:space="preserve">A Hough transzformációs számítás három részből áll: (1) a paraméterértékek kiszámítása és a tárolók felhalmozása a paramétertérben; (2) a vonalszakaszokat ábrázoló lokális maximumok megkeresése; és (3) a vonalszakaszok kivonása az ismeretek felhasználásával a maximális pozíciókból.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7B5C49" w:rsidRDefault="007B5C49" w:rsidP="00E7247B">
      <w:pPr>
        <w:pStyle w:val="Szvegtrzs"/>
        <w:tabs>
          <w:tab w:val="center" w:pos="4395"/>
          <w:tab w:val="right" w:pos="8789"/>
        </w:tabs>
        <w:spacing w:line="360" w:lineRule="auto"/>
        <w:jc w:val="both"/>
        <w:rPr>
          <w:rFonts w:cs="Times New Roman"/>
        </w:rPr>
      </w:pPr>
    </w:p>
    <w:p w:rsidR="007B5C49" w:rsidRDefault="007B5C49" w:rsidP="007B5C49">
      <w:pPr>
        <w:pStyle w:val="Szvegtrzs"/>
        <w:keepNext/>
        <w:tabs>
          <w:tab w:val="center" w:pos="4395"/>
          <w:tab w:val="right" w:pos="8789"/>
        </w:tabs>
        <w:spacing w:line="360" w:lineRule="auto"/>
        <w:jc w:val="center"/>
      </w:pPr>
      <w:r>
        <w:rPr>
          <w:rFonts w:cs="Times New Roman"/>
          <w:noProof/>
          <w:lang w:eastAsia="hu-HU" w:bidi="ar-SA"/>
        </w:rPr>
        <w:lastRenderedPageBreak/>
        <w:drawing>
          <wp:inline distT="0" distB="0" distL="0" distR="0" wp14:anchorId="0F32272B" wp14:editId="121560E2">
            <wp:extent cx="2417890" cy="2179320"/>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gh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8737" cy="2207123"/>
                    </a:xfrm>
                    <a:prstGeom prst="rect">
                      <a:avLst/>
                    </a:prstGeom>
                  </pic:spPr>
                </pic:pic>
              </a:graphicData>
            </a:graphic>
          </wp:inline>
        </w:drawing>
      </w:r>
    </w:p>
    <w:p w:rsidR="007B5C49" w:rsidRDefault="007B5C49" w:rsidP="007B5C49">
      <w:pPr>
        <w:pStyle w:val="Kpalrs"/>
        <w:jc w:val="center"/>
        <w:rPr>
          <w:rFonts w:ascii="Times New Roman" w:hAnsi="Times New Roman" w:cs="Times New Roman"/>
          <w:sz w:val="20"/>
          <w:szCs w:val="20"/>
        </w:rPr>
      </w:pPr>
      <w:r w:rsidRPr="007B5C49">
        <w:rPr>
          <w:rFonts w:ascii="Times New Roman" w:hAnsi="Times New Roman" w:cs="Times New Roman"/>
          <w:sz w:val="20"/>
          <w:szCs w:val="20"/>
        </w:rPr>
        <w:fldChar w:fldCharType="begin"/>
      </w:r>
      <w:r w:rsidRPr="007B5C49">
        <w:rPr>
          <w:rFonts w:ascii="Times New Roman" w:hAnsi="Times New Roman" w:cs="Times New Roman"/>
          <w:sz w:val="20"/>
          <w:szCs w:val="20"/>
        </w:rPr>
        <w:instrText xml:space="preserve"> SEQ ábra \* ARABIC </w:instrText>
      </w:r>
      <w:r w:rsidRPr="007B5C49">
        <w:rPr>
          <w:rFonts w:ascii="Times New Roman" w:hAnsi="Times New Roman" w:cs="Times New Roman"/>
          <w:sz w:val="20"/>
          <w:szCs w:val="20"/>
        </w:rPr>
        <w:fldChar w:fldCharType="separate"/>
      </w:r>
      <w:r w:rsidR="001F5C20">
        <w:rPr>
          <w:rFonts w:ascii="Times New Roman" w:hAnsi="Times New Roman" w:cs="Times New Roman"/>
          <w:noProof/>
          <w:sz w:val="20"/>
          <w:szCs w:val="20"/>
        </w:rPr>
        <w:t>2</w:t>
      </w:r>
      <w:r w:rsidRPr="007B5C49">
        <w:rPr>
          <w:rFonts w:ascii="Times New Roman" w:hAnsi="Times New Roman" w:cs="Times New Roman"/>
          <w:sz w:val="20"/>
          <w:szCs w:val="20"/>
        </w:rPr>
        <w:fldChar w:fldCharType="end"/>
      </w:r>
      <w:r w:rsidRPr="007B5C49">
        <w:rPr>
          <w:rFonts w:ascii="Times New Roman" w:hAnsi="Times New Roman" w:cs="Times New Roman"/>
          <w:sz w:val="20"/>
          <w:szCs w:val="20"/>
        </w:rPr>
        <w:t>. ábra: A Standard Hough Line Transform által felismert vonalak egy Sudokun</w:t>
      </w:r>
    </w:p>
    <w:p w:rsidR="007B5C49" w:rsidRPr="007B5C49" w:rsidRDefault="007B5C49" w:rsidP="007B5C49">
      <w:pPr>
        <w:pStyle w:val="Kpalrs"/>
        <w:jc w:val="center"/>
        <w:rPr>
          <w:rFonts w:ascii="Times New Roman" w:hAnsi="Times New Roman" w:cs="Times New Roman"/>
          <w:sz w:val="20"/>
          <w:szCs w:val="20"/>
        </w:rPr>
      </w:pPr>
      <w:r>
        <w:rPr>
          <w:rFonts w:ascii="Times New Roman" w:hAnsi="Times New Roman" w:cs="Times New Roman"/>
          <w:sz w:val="20"/>
          <w:szCs w:val="20"/>
        </w:rPr>
        <w:t>Forrás: http://amroamroamro.github.io/mexopencv/opencv/hough_lines_demo_02.png (megtekintve: 2021.04.26.)</w:t>
      </w:r>
    </w:p>
    <w:p w:rsidR="007B5C49" w:rsidRDefault="007B5C49" w:rsidP="00E7247B">
      <w:pPr>
        <w:pStyle w:val="Szvegtrzs"/>
        <w:tabs>
          <w:tab w:val="center" w:pos="4395"/>
          <w:tab w:val="right" w:pos="8789"/>
        </w:tabs>
        <w:spacing w:line="360" w:lineRule="auto"/>
        <w:jc w:val="both"/>
        <w:rPr>
          <w:rFonts w:cs="Times New Roman"/>
        </w:rPr>
      </w:pPr>
    </w:p>
    <w:p w:rsidR="00D90CAE" w:rsidRDefault="00D90CAE" w:rsidP="00E7247B">
      <w:pPr>
        <w:pStyle w:val="Szvegtrzs"/>
        <w:tabs>
          <w:tab w:val="center" w:pos="4395"/>
          <w:tab w:val="right" w:pos="8789"/>
        </w:tabs>
        <w:spacing w:line="360" w:lineRule="auto"/>
        <w:jc w:val="both"/>
        <w:rPr>
          <w:rFonts w:cs="Times New Roman"/>
        </w:rPr>
      </w:pPr>
      <w:r>
        <w:rPr>
          <w:rFonts w:cs="Times New Roman"/>
        </w:rPr>
        <w:t>Az algoritmus e</w:t>
      </w:r>
      <w:r w:rsidRPr="00D90CAE">
        <w:rPr>
          <w:rFonts w:cs="Times New Roman"/>
        </w:rPr>
        <w:t>gyszer</w:t>
      </w:r>
      <w:r>
        <w:rPr>
          <w:rFonts w:cs="Times New Roman"/>
        </w:rPr>
        <w:t xml:space="preserve"> végigmegy a kép minden pixelén</w:t>
      </w:r>
      <w:r w:rsidRPr="00D90CAE">
        <w:rPr>
          <w:rFonts w:cs="Times New Roman"/>
        </w:rPr>
        <w:t>. Ezért időbeli bonyolultsága lineáris a teljes képszámmal, amely a kép szélességének és magasságának szorzata. Ugyanakkor, mivel az algoritmusnak fel kell halmoznia az egyes pixelek</w:t>
      </w:r>
      <w:r>
        <w:rPr>
          <w:rFonts w:cs="Times New Roman"/>
        </w:rPr>
        <w:t xml:space="preserve"> értékeit</w:t>
      </w:r>
      <w:r w:rsidRPr="00D90CAE">
        <w:rPr>
          <w:rFonts w:cs="Times New Roman"/>
        </w:rPr>
        <w:t>, tárolási igénye a pixelszámmal együtt változik. Tehát az algoritmus számítási komplexitása és tárolási követelm</w:t>
      </w:r>
      <w:r>
        <w:rPr>
          <w:rFonts w:cs="Times New Roman"/>
        </w:rPr>
        <w:t>ényei jelentik a</w:t>
      </w:r>
      <w:r w:rsidR="00F04CE0">
        <w:rPr>
          <w:rFonts w:cs="Times New Roman"/>
        </w:rPr>
        <w:t>z</w:t>
      </w:r>
      <w:r>
        <w:rPr>
          <w:rFonts w:cs="Times New Roman"/>
        </w:rPr>
        <w:t xml:space="preserve"> </w:t>
      </w:r>
      <w:r w:rsidR="00F04CE0">
        <w:rPr>
          <w:rFonts w:cs="Times New Roman"/>
        </w:rPr>
        <w:t>SHT</w:t>
      </w:r>
      <w:r w:rsidRPr="00D90CAE">
        <w:rPr>
          <w:rFonts w:cs="Times New Roman"/>
        </w:rPr>
        <w:t xml:space="preserve"> fő </w:t>
      </w:r>
      <w:r w:rsidR="00F04CE0">
        <w:rPr>
          <w:rFonts w:cs="Times New Roman"/>
        </w:rPr>
        <w:t xml:space="preserve">szűk keresztmetszeteit. Ezért az SHT </w:t>
      </w:r>
      <w:r w:rsidRPr="00D90CAE">
        <w:rPr>
          <w:rFonts w:cs="Times New Roman"/>
        </w:rPr>
        <w:t>számos változatát javasolták a számítási és tárolási terhek enyhítésére</w:t>
      </w:r>
      <w:r>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E7247B" w:rsidRDefault="00E7247B" w:rsidP="00E7247B">
      <w:pPr>
        <w:pStyle w:val="Szvegtrzs"/>
        <w:tabs>
          <w:tab w:val="center" w:pos="4395"/>
          <w:tab w:val="right" w:pos="8789"/>
        </w:tabs>
        <w:spacing w:line="360" w:lineRule="auto"/>
        <w:jc w:val="both"/>
        <w:rPr>
          <w:rFonts w:cs="Times New Roman"/>
        </w:rPr>
      </w:pPr>
      <w:r w:rsidRPr="00E7247B">
        <w:rPr>
          <w:rFonts w:cs="Times New Roman"/>
        </w:rPr>
        <w:t>Az OpenCV Hough transzformációs algoritmus nem teszi egyértelművé ezt a számítást a felhasználó számára. Ehelyett egyszerűen visszaadja a helyi</w:t>
      </w:r>
      <w:r w:rsidR="00057C13">
        <w:rPr>
          <w:rFonts w:cs="Times New Roman"/>
        </w:rPr>
        <w:t xml:space="preserve"> maximumokat a (p, 0) síkban. Azonban a</w:t>
      </w:r>
      <w:r w:rsidRPr="00E7247B">
        <w:rPr>
          <w:rFonts w:cs="Times New Roman"/>
        </w:rPr>
        <w:t xml:space="preserve"> vonaltranszformációs függvény argumentumainak megértéséhez azonban ezt a folyamatot</w:t>
      </w:r>
      <w:r>
        <w:rPr>
          <w:rFonts w:cs="Times New Roman"/>
        </w:rPr>
        <w:t xml:space="preserve"> meg kell értenünk</w:t>
      </w:r>
      <w:r w:rsidRPr="00E7247B">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E03252" w:rsidRPr="00E7376D" w:rsidRDefault="00E03252" w:rsidP="00E7247B">
      <w:pPr>
        <w:pStyle w:val="Szvegtrzs"/>
        <w:tabs>
          <w:tab w:val="center" w:pos="4395"/>
          <w:tab w:val="right" w:pos="8789"/>
        </w:tabs>
        <w:spacing w:line="360" w:lineRule="auto"/>
        <w:jc w:val="both"/>
        <w:rPr>
          <w:rFonts w:cs="Times New Roman"/>
        </w:rPr>
      </w:pPr>
    </w:p>
    <w:p w:rsidR="00EC624F" w:rsidRDefault="00C06291" w:rsidP="00EA70D3">
      <w:pPr>
        <w:pStyle w:val="Cmsor3"/>
        <w:numPr>
          <w:ilvl w:val="2"/>
          <w:numId w:val="4"/>
        </w:numPr>
        <w:ind w:left="0" w:firstLine="0"/>
        <w:rPr>
          <w:rFonts w:ascii="Times New Roman" w:hAnsi="Times New Roman" w:cs="Times New Roman"/>
          <w:color w:val="000000" w:themeColor="text1"/>
        </w:rPr>
      </w:pPr>
      <w:bookmarkStart w:id="22" w:name="_Toc86750439"/>
      <w:r w:rsidRPr="00EA70D3">
        <w:rPr>
          <w:rFonts w:ascii="Times New Roman" w:hAnsi="Times New Roman" w:cs="Times New Roman"/>
          <w:color w:val="000000" w:themeColor="text1"/>
        </w:rPr>
        <w:t xml:space="preserve">Probabilistic Hough </w:t>
      </w:r>
      <w:r w:rsidR="00EC624F" w:rsidRPr="00EA70D3">
        <w:rPr>
          <w:rFonts w:ascii="Times New Roman" w:hAnsi="Times New Roman" w:cs="Times New Roman"/>
          <w:color w:val="000000" w:themeColor="text1"/>
        </w:rPr>
        <w:t>Transform</w:t>
      </w:r>
      <w:bookmarkEnd w:id="22"/>
    </w:p>
    <w:p w:rsidR="002524C2" w:rsidRPr="002524C2" w:rsidRDefault="002524C2" w:rsidP="002524C2">
      <w:pPr>
        <w:pStyle w:val="Szvegtrzs"/>
      </w:pPr>
    </w:p>
    <w:p w:rsidR="00057C13" w:rsidRDefault="00663ACC" w:rsidP="00057C13">
      <w:pPr>
        <w:pStyle w:val="Szvegtrzs"/>
        <w:spacing w:line="360" w:lineRule="auto"/>
        <w:jc w:val="both"/>
        <w:rPr>
          <w:rFonts w:cs="Times New Roman"/>
        </w:rPr>
      </w:pPr>
      <w:r>
        <w:rPr>
          <w:rFonts w:cs="Times New Roman"/>
        </w:rPr>
        <w:t>A P</w:t>
      </w:r>
      <w:r w:rsidR="00926C8F">
        <w:rPr>
          <w:rFonts w:cs="Times New Roman"/>
        </w:rPr>
        <w:t xml:space="preserve">robabilistic </w:t>
      </w:r>
      <w:r>
        <w:rPr>
          <w:rFonts w:cs="Times New Roman"/>
        </w:rPr>
        <w:t>H</w:t>
      </w:r>
      <w:r w:rsidR="00926C8F">
        <w:rPr>
          <w:rFonts w:cs="Times New Roman"/>
        </w:rPr>
        <w:t xml:space="preserve">ough </w:t>
      </w:r>
      <w:r>
        <w:rPr>
          <w:rFonts w:cs="Times New Roman"/>
        </w:rPr>
        <w:t>T</w:t>
      </w:r>
      <w:r w:rsidR="00926C8F">
        <w:rPr>
          <w:rFonts w:cs="Times New Roman"/>
        </w:rPr>
        <w:t>ransform (továbbiakban PHT)</w:t>
      </w:r>
      <w:r>
        <w:rPr>
          <w:rFonts w:cs="Times New Roman"/>
        </w:rPr>
        <w:t xml:space="preserve"> ennek az algoritmusnak egy</w:t>
      </w:r>
      <w:r w:rsidRPr="00663ACC">
        <w:rPr>
          <w:rFonts w:cs="Times New Roman"/>
        </w:rPr>
        <w:t xml:space="preserve"> variációja, amely többek között az </w:t>
      </w:r>
      <w:r>
        <w:rPr>
          <w:rFonts w:cs="Times New Roman"/>
        </w:rPr>
        <w:t>elhelyezkedése</w:t>
      </w:r>
      <w:r w:rsidRPr="00663ACC">
        <w:rPr>
          <w:rFonts w:cs="Times New Roman"/>
        </w:rPr>
        <w:t xml:space="preserve"> mellett</w:t>
      </w:r>
      <w:r>
        <w:rPr>
          <w:rFonts w:cs="Times New Roman"/>
        </w:rPr>
        <w:t>, a méretét is</w:t>
      </w:r>
      <w:r w:rsidRPr="00663ACC">
        <w:rPr>
          <w:rFonts w:cs="Times New Roman"/>
        </w:rPr>
        <w:t xml:space="preserve"> kiszámít</w:t>
      </w:r>
      <w:r>
        <w:rPr>
          <w:rFonts w:cs="Times New Roman"/>
        </w:rPr>
        <w:t>ja a vonalaknak</w:t>
      </w:r>
      <w:r w:rsidRPr="00663ACC">
        <w:rPr>
          <w:rFonts w:cs="Times New Roman"/>
        </w:rPr>
        <w:t>.</w:t>
      </w:r>
      <w:r w:rsidR="00487718">
        <w:rPr>
          <w:rFonts w:cs="Times New Roman"/>
        </w:rPr>
        <w:t xml:space="preserve"> Azért ’probabilistic’ (valószínűségi),</w:t>
      </w:r>
      <w:r w:rsidR="00487718" w:rsidRPr="00487718">
        <w:t xml:space="preserve"> </w:t>
      </w:r>
      <w:r w:rsidR="00487718" w:rsidRPr="00487718">
        <w:rPr>
          <w:rFonts w:cs="Times New Roman"/>
        </w:rPr>
        <w:t xml:space="preserve">mert ahelyett, hogy felhalmozná az összes lehetséges pontot az </w:t>
      </w:r>
      <w:r w:rsidR="00487718">
        <w:rPr>
          <w:rFonts w:cs="Times New Roman"/>
        </w:rPr>
        <w:t>felhalmozás</w:t>
      </w:r>
      <w:r w:rsidR="00487718" w:rsidRPr="00487718">
        <w:rPr>
          <w:rFonts w:cs="Times New Roman"/>
        </w:rPr>
        <w:t xml:space="preserve"> síkjában, csak a töredéküket halmozza fel. Az elképzelés az, hogy ha a </w:t>
      </w:r>
      <w:r w:rsidR="003C3780">
        <w:rPr>
          <w:rFonts w:cs="Times New Roman"/>
        </w:rPr>
        <w:t>keresett dolog</w:t>
      </w:r>
      <w:r w:rsidR="00487718" w:rsidRPr="00487718">
        <w:rPr>
          <w:rFonts w:cs="Times New Roman"/>
        </w:rPr>
        <w:t xml:space="preserve"> mindenképp elég </w:t>
      </w:r>
      <w:r w:rsidR="003C3780">
        <w:rPr>
          <w:rFonts w:cs="Times New Roman"/>
        </w:rPr>
        <w:t>nagy</w:t>
      </w:r>
      <w:r w:rsidR="00487718" w:rsidRPr="00487718">
        <w:rPr>
          <w:rFonts w:cs="Times New Roman"/>
        </w:rPr>
        <w:t xml:space="preserve"> lesz, akkor az </w:t>
      </w:r>
      <w:r w:rsidR="003C3780">
        <w:rPr>
          <w:rFonts w:cs="Times New Roman"/>
        </w:rPr>
        <w:t xml:space="preserve">adott </w:t>
      </w:r>
      <w:r w:rsidR="00487718" w:rsidRPr="00487718">
        <w:rPr>
          <w:rFonts w:cs="Times New Roman"/>
        </w:rPr>
        <w:t>idő töredéke</w:t>
      </w:r>
      <w:r w:rsidR="003C3780">
        <w:rPr>
          <w:rFonts w:cs="Times New Roman"/>
        </w:rPr>
        <w:t xml:space="preserve"> is elég</w:t>
      </w:r>
      <w:r w:rsidR="00487718" w:rsidRPr="00487718">
        <w:rPr>
          <w:rFonts w:cs="Times New Roman"/>
        </w:rPr>
        <w:t xml:space="preserve"> lesz</w:t>
      </w:r>
      <w:r w:rsidR="003C3780">
        <w:rPr>
          <w:rFonts w:cs="Times New Roman"/>
        </w:rPr>
        <w:t>, hogy</w:t>
      </w:r>
      <w:r w:rsidR="00487718" w:rsidRPr="00487718">
        <w:rPr>
          <w:rFonts w:cs="Times New Roman"/>
        </w:rPr>
        <w:t xml:space="preserve"> </w:t>
      </w:r>
      <w:r w:rsidR="003C3780">
        <w:rPr>
          <w:rFonts w:cs="Times New Roman"/>
        </w:rPr>
        <w:t>megtaláljuk</w:t>
      </w:r>
      <w:r w:rsidR="00487718" w:rsidRPr="00487718">
        <w:rPr>
          <w:rFonts w:cs="Times New Roman"/>
        </w:rPr>
        <w:t xml:space="preserve">; ennek a </w:t>
      </w:r>
      <w:r w:rsidR="00487718">
        <w:rPr>
          <w:rFonts w:cs="Times New Roman"/>
        </w:rPr>
        <w:t>valószínűségi módszernek</w:t>
      </w:r>
      <w:r w:rsidR="00487718" w:rsidRPr="00487718">
        <w:rPr>
          <w:rFonts w:cs="Times New Roman"/>
        </w:rPr>
        <w:t xml:space="preserve"> az eredménye jelentősen csökkentheti a számítási időt. Mindkét algoritmus ugyanazzal az OpenCV függvénnyel </w:t>
      </w:r>
      <w:r w:rsidR="00487718" w:rsidRPr="00487718">
        <w:rPr>
          <w:rFonts w:cs="Times New Roman"/>
        </w:rPr>
        <w:lastRenderedPageBreak/>
        <w:t xml:space="preserve">érhető el, bár néhány argumentum jelentése </w:t>
      </w:r>
      <w:r w:rsidR="00487718">
        <w:rPr>
          <w:rFonts w:cs="Times New Roman"/>
        </w:rPr>
        <w:t xml:space="preserve">eltérő lehet </w:t>
      </w:r>
      <w:r w:rsidR="00487718" w:rsidRPr="00487718">
        <w:rPr>
          <w:rFonts w:cs="Times New Roman"/>
        </w:rPr>
        <w:t>attól függ</w:t>
      </w:r>
      <w:r w:rsidR="00487718">
        <w:rPr>
          <w:rFonts w:cs="Times New Roman"/>
        </w:rPr>
        <w:t>ően, hogy melyik módszert használju</w:t>
      </w:r>
      <w:r w:rsidR="00487718" w:rsidRPr="00487718">
        <w:rPr>
          <w:rFonts w:cs="Times New Roman"/>
        </w:rPr>
        <w:t>k.</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996D0C" w:rsidRDefault="00996D0C" w:rsidP="00057C13">
      <w:pPr>
        <w:pStyle w:val="Szvegtrzs"/>
        <w:spacing w:line="360" w:lineRule="auto"/>
        <w:jc w:val="both"/>
        <w:rPr>
          <w:rFonts w:cs="Times New Roman"/>
        </w:rPr>
      </w:pPr>
      <w:r w:rsidRPr="00996D0C">
        <w:rPr>
          <w:rFonts w:cs="Times New Roman"/>
        </w:rPr>
        <w:t>Az első argumentum a bemeneti kép. 8 bites képnek kell lennie, de a bemenetet bináris információként kezeljük. A második argumentum egy olyan hely mutatója, ahol az eredmények tárolhatók, amely le</w:t>
      </w:r>
      <w:r>
        <w:rPr>
          <w:rFonts w:cs="Times New Roman"/>
        </w:rPr>
        <w:t>het memóriatároló vagy sima [N,1]</w:t>
      </w:r>
      <w:r w:rsidRPr="00996D0C">
        <w:rPr>
          <w:rFonts w:cs="Times New Roman"/>
        </w:rPr>
        <w:t xml:space="preserve"> mátr</w:t>
      </w:r>
      <w:r>
        <w:rPr>
          <w:rFonts w:cs="Times New Roman"/>
        </w:rPr>
        <w:t>ix tömb. A következő argumentum a</w:t>
      </w:r>
      <w:r w:rsidRPr="00996D0C">
        <w:rPr>
          <w:rFonts w:cs="Times New Roman"/>
        </w:rPr>
        <w:t xml:space="preserve"> </w:t>
      </w:r>
      <w:r>
        <w:rPr>
          <w:rFonts w:cs="Times New Roman"/>
        </w:rPr>
        <w:t>metódus, ami</w:t>
      </w:r>
      <w:r w:rsidRPr="00996D0C">
        <w:rPr>
          <w:rFonts w:cs="Times New Roman"/>
        </w:rPr>
        <w:t xml:space="preserve"> lehet CV_HOUGH_STANDARD, CV_HOUGH_PROBABILISTIC vagy CV_HOUGH_MULTI_SCALE a </w:t>
      </w:r>
      <w:r w:rsidR="005C3E11">
        <w:rPr>
          <w:rFonts w:cs="Times New Roman"/>
        </w:rPr>
        <w:t>PHT</w:t>
      </w:r>
      <w:r>
        <w:rPr>
          <w:rFonts w:cs="Times New Roman"/>
        </w:rPr>
        <w:t xml:space="preserve">-hoz, vagy a </w:t>
      </w:r>
      <w:r w:rsidR="005C3E11">
        <w:rPr>
          <w:rFonts w:cs="Times New Roman"/>
        </w:rPr>
        <w:t>SHT</w:t>
      </w:r>
      <w:r>
        <w:rPr>
          <w:rFonts w:cs="Times New Roman"/>
        </w:rPr>
        <w:t xml:space="preserve"> többskálás változatához</w:t>
      </w:r>
      <w:r w:rsidRPr="00996D0C">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963F1" w:rsidRDefault="0028217A" w:rsidP="00057C13">
      <w:pPr>
        <w:pStyle w:val="Szvegtrzs"/>
        <w:spacing w:line="360" w:lineRule="auto"/>
        <w:jc w:val="both"/>
        <w:rPr>
          <w:rFonts w:cs="Times New Roman"/>
        </w:rPr>
      </w:pPr>
      <w:r>
        <w:rPr>
          <w:rFonts w:cs="Times New Roman"/>
        </w:rPr>
        <w:t>A következő két argumentum az rho és theta. E</w:t>
      </w:r>
      <w:r w:rsidRPr="0028217A">
        <w:rPr>
          <w:rFonts w:cs="Times New Roman"/>
        </w:rPr>
        <w:t xml:space="preserve">zek </w:t>
      </w:r>
      <w:r w:rsidR="00565C39">
        <w:rPr>
          <w:rFonts w:cs="Times New Roman"/>
        </w:rPr>
        <w:t>adják meg</w:t>
      </w:r>
      <w:r w:rsidRPr="0028217A">
        <w:rPr>
          <w:rFonts w:cs="Times New Roman"/>
        </w:rPr>
        <w:t xml:space="preserve"> a vonalak kívánt felbontás</w:t>
      </w:r>
      <w:r>
        <w:rPr>
          <w:rFonts w:cs="Times New Roman"/>
        </w:rPr>
        <w:t xml:space="preserve">át (a felhalmozó </w:t>
      </w:r>
      <w:r w:rsidRPr="0028217A">
        <w:rPr>
          <w:rFonts w:cs="Times New Roman"/>
        </w:rPr>
        <w:t xml:space="preserve">sík felbontását). Az rho egységei </w:t>
      </w:r>
      <w:r>
        <w:rPr>
          <w:rFonts w:cs="Times New Roman"/>
        </w:rPr>
        <w:t xml:space="preserve">a </w:t>
      </w:r>
      <w:r w:rsidRPr="0028217A">
        <w:rPr>
          <w:rFonts w:cs="Times New Roman"/>
        </w:rPr>
        <w:t xml:space="preserve">pixelek, a téta egységei </w:t>
      </w:r>
      <w:r>
        <w:rPr>
          <w:rFonts w:cs="Times New Roman"/>
        </w:rPr>
        <w:t xml:space="preserve">a </w:t>
      </w:r>
      <w:r w:rsidRPr="0028217A">
        <w:rPr>
          <w:rFonts w:cs="Times New Roman"/>
        </w:rPr>
        <w:t xml:space="preserve">radiánok; így az </w:t>
      </w:r>
      <w:r>
        <w:rPr>
          <w:rFonts w:cs="Times New Roman"/>
        </w:rPr>
        <w:t>felhalmozó sík egy</w:t>
      </w:r>
      <w:r w:rsidRPr="0028217A">
        <w:rPr>
          <w:rFonts w:cs="Times New Roman"/>
        </w:rPr>
        <w:t xml:space="preserve"> kétdimenziós hisztogramnak tekinthető, </w:t>
      </w:r>
      <w:r>
        <w:rPr>
          <w:rFonts w:cs="Times New Roman"/>
        </w:rPr>
        <w:t>ahol a két dimeznió cellái az rho</w:t>
      </w:r>
      <w:r w:rsidRPr="0028217A">
        <w:rPr>
          <w:rFonts w:cs="Times New Roman"/>
        </w:rPr>
        <w:t xml:space="preserve"> pixel</w:t>
      </w:r>
      <w:r>
        <w:rPr>
          <w:rFonts w:cs="Times New Roman"/>
        </w:rPr>
        <w:t xml:space="preserve">ei és </w:t>
      </w:r>
      <w:r w:rsidRPr="0028217A">
        <w:rPr>
          <w:rFonts w:cs="Times New Roman"/>
        </w:rPr>
        <w:t>theta radián</w:t>
      </w:r>
      <w:r>
        <w:rPr>
          <w:rFonts w:cs="Times New Roman"/>
        </w:rPr>
        <w:t>jai</w:t>
      </w:r>
      <w:r w:rsidRPr="0028217A">
        <w:rPr>
          <w:rFonts w:cs="Times New Roman"/>
        </w:rPr>
        <w:t>.</w:t>
      </w:r>
      <w:r w:rsidR="006B2B51" w:rsidRPr="006B2B51">
        <w:t xml:space="preserve"> </w:t>
      </w:r>
      <w:r w:rsidR="006B2B51">
        <w:rPr>
          <w:rFonts w:cs="Times New Roman"/>
        </w:rPr>
        <w:t>A threshold a felhalmozó sík</w:t>
      </w:r>
      <w:r w:rsidR="006B2B51" w:rsidRPr="006B2B51">
        <w:rPr>
          <w:rFonts w:cs="Times New Roman"/>
        </w:rPr>
        <w:t xml:space="preserve">ban az az érték, amelyet el kell érni ahhoz, hogy a rutin </w:t>
      </w:r>
      <w:r w:rsidR="00FF5B4F">
        <w:rPr>
          <w:rFonts w:cs="Times New Roman"/>
        </w:rPr>
        <w:t>felismerje a vonalat</w:t>
      </w:r>
      <w:r w:rsidR="006B2B51" w:rsidRPr="006B2B51">
        <w:rPr>
          <w:rFonts w:cs="Times New Roman"/>
        </w:rPr>
        <w:t xml:space="preserve">. Ez az utolsó </w:t>
      </w:r>
      <w:r w:rsidR="00FF5B4F">
        <w:rPr>
          <w:rFonts w:cs="Times New Roman"/>
        </w:rPr>
        <w:t>argumentum</w:t>
      </w:r>
      <w:r w:rsidR="006B2B51" w:rsidRPr="006B2B51">
        <w:rPr>
          <w:rFonts w:cs="Times New Roman"/>
        </w:rPr>
        <w:t xml:space="preserve"> a gyakorlatban kissé trükkös, </w:t>
      </w:r>
      <w:r w:rsidR="00FF5B4F">
        <w:rPr>
          <w:rFonts w:cs="Times New Roman"/>
        </w:rPr>
        <w:t xml:space="preserve">ugyanis </w:t>
      </w:r>
      <w:r w:rsidR="006B2B51" w:rsidRPr="006B2B51">
        <w:rPr>
          <w:rFonts w:cs="Times New Roman"/>
        </w:rPr>
        <w:t>n</w:t>
      </w:r>
      <w:r w:rsidR="00FF5B4F">
        <w:rPr>
          <w:rFonts w:cs="Times New Roman"/>
        </w:rPr>
        <w:t>incs normalizálva, ezért számít</w:t>
      </w:r>
      <w:r w:rsidR="00116941">
        <w:rPr>
          <w:rFonts w:cs="Times New Roman"/>
        </w:rPr>
        <w:t>hatunk</w:t>
      </w:r>
      <w:r w:rsidR="00FF5B4F">
        <w:rPr>
          <w:rFonts w:cs="Times New Roman"/>
        </w:rPr>
        <w:t xml:space="preserve"> </w:t>
      </w:r>
      <w:r w:rsidR="006B2B51" w:rsidRPr="006B2B51">
        <w:rPr>
          <w:rFonts w:cs="Times New Roman"/>
        </w:rPr>
        <w:t>arra,</w:t>
      </w:r>
      <w:r w:rsidR="00116941">
        <w:rPr>
          <w:rFonts w:cs="Times New Roman"/>
        </w:rPr>
        <w:t xml:space="preserve"> hogy a kép méretét </w:t>
      </w:r>
      <w:r w:rsidR="006B2B51" w:rsidRPr="006B2B51">
        <w:rPr>
          <w:rFonts w:cs="Times New Roman"/>
        </w:rPr>
        <w:t>fel</w:t>
      </w:r>
      <w:r w:rsidR="00116941">
        <w:rPr>
          <w:rFonts w:cs="Times New Roman"/>
        </w:rPr>
        <w:t xml:space="preserve"> kell nagyítanunk</w:t>
      </w:r>
      <w:r w:rsidR="006B2B51" w:rsidRPr="006B2B51">
        <w:rPr>
          <w:rFonts w:cs="Times New Roman"/>
        </w:rPr>
        <w:t xml:space="preserve">. </w:t>
      </w:r>
      <w:r w:rsidR="00FF5B4F">
        <w:rPr>
          <w:rFonts w:cs="Times New Roman"/>
        </w:rPr>
        <w:t>Azt se feledjük</w:t>
      </w:r>
      <w:r w:rsidR="006B2B51" w:rsidRPr="006B2B51">
        <w:rPr>
          <w:rFonts w:cs="Times New Roman"/>
        </w:rPr>
        <w:t xml:space="preserve">, hogy ez az </w:t>
      </w:r>
      <w:r w:rsidR="00FF5B4F">
        <w:rPr>
          <w:rFonts w:cs="Times New Roman"/>
        </w:rPr>
        <w:t>argumentum valójában azon</w:t>
      </w:r>
      <w:r w:rsidR="006B2B51" w:rsidRPr="006B2B51">
        <w:rPr>
          <w:rFonts w:cs="Times New Roman"/>
        </w:rPr>
        <w:t xml:space="preserve"> a pontok szám</w:t>
      </w:r>
      <w:r w:rsidR="00FF5B4F">
        <w:rPr>
          <w:rFonts w:cs="Times New Roman"/>
        </w:rPr>
        <w:t>át</w:t>
      </w:r>
      <w:r w:rsidR="00116941">
        <w:rPr>
          <w:rFonts w:cs="Times New Roman"/>
        </w:rPr>
        <w:t xml:space="preserve"> is</w:t>
      </w:r>
      <w:r w:rsidR="00FF5B4F">
        <w:rPr>
          <w:rFonts w:cs="Times New Roman"/>
        </w:rPr>
        <w:t xml:space="preserve"> </w:t>
      </w:r>
      <w:r w:rsidR="00972CBC">
        <w:rPr>
          <w:rFonts w:cs="Times New Roman"/>
        </w:rPr>
        <w:t>megadja</w:t>
      </w:r>
      <w:r w:rsidR="00FF5B4F">
        <w:rPr>
          <w:rFonts w:cs="Times New Roman"/>
        </w:rPr>
        <w:t xml:space="preserve">, amelyeknek az adott vonalon kell lennie, hogy a </w:t>
      </w:r>
      <w:r w:rsidR="00565C39">
        <w:rPr>
          <w:rFonts w:cs="Times New Roman"/>
        </w:rPr>
        <w:t xml:space="preserve">rutin </w:t>
      </w:r>
      <w:r w:rsidR="00FF5B4F">
        <w:rPr>
          <w:rFonts w:cs="Times New Roman"/>
        </w:rPr>
        <w:t>felismerje a vonalat.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016449" w:rsidRDefault="00024C7E" w:rsidP="00057C13">
      <w:pPr>
        <w:pStyle w:val="Szvegtrzs"/>
        <w:spacing w:line="360" w:lineRule="auto"/>
        <w:jc w:val="both"/>
        <w:rPr>
          <w:rFonts w:cs="Times New Roman"/>
        </w:rPr>
      </w:pPr>
      <w:r w:rsidRPr="00024C7E">
        <w:rPr>
          <w:rFonts w:cs="Times New Roman"/>
        </w:rPr>
        <w:t xml:space="preserve">A param1 és param2 argumentumokat az SHT nem használja. A PHT esetében a param1 meghatározza a </w:t>
      </w:r>
      <w:r>
        <w:rPr>
          <w:rFonts w:cs="Times New Roman"/>
        </w:rPr>
        <w:t>felismerendő</w:t>
      </w:r>
      <w:r w:rsidRPr="00024C7E">
        <w:rPr>
          <w:rFonts w:cs="Times New Roman"/>
        </w:rPr>
        <w:t xml:space="preserve"> vonalszakasz minimális </w:t>
      </w:r>
      <w:r w:rsidR="006C5294">
        <w:rPr>
          <w:rFonts w:cs="Times New Roman"/>
        </w:rPr>
        <w:t>hosszát, a param2 pedig az egy egyenesre eső</w:t>
      </w:r>
      <w:r w:rsidRPr="00024C7E">
        <w:rPr>
          <w:rFonts w:cs="Times New Roman"/>
        </w:rPr>
        <w:t xml:space="preserve"> szegmensek közötti elválasztást, amely szükséges ahhoz, hogy az algoritmus ne egyesítse őket egyetlen hosszabb szakaszba.</w:t>
      </w:r>
      <w:r w:rsidR="00D85B2F">
        <w:rPr>
          <w:rFonts w:cs="Times New Roman"/>
        </w:rPr>
        <w:t xml:space="preserve"> </w:t>
      </w:r>
      <w:r w:rsidR="00016449" w:rsidRPr="00016449">
        <w:rPr>
          <w:rFonts w:cs="Times New Roman"/>
        </w:rPr>
        <w:t xml:space="preserve">A </w:t>
      </w:r>
      <w:r w:rsidR="00016449">
        <w:rPr>
          <w:rFonts w:cs="Times New Roman"/>
        </w:rPr>
        <w:t>többskálás</w:t>
      </w:r>
      <w:r w:rsidR="00016449" w:rsidRPr="00016449">
        <w:rPr>
          <w:rFonts w:cs="Times New Roman"/>
        </w:rPr>
        <w:t xml:space="preserve"> HT esetében a két paraméter arra sz</w:t>
      </w:r>
      <w:r w:rsidR="00016449">
        <w:rPr>
          <w:rFonts w:cs="Times New Roman"/>
        </w:rPr>
        <w:t>olgál, hogy nagyobb felbontás</w:t>
      </w:r>
      <w:r w:rsidR="00016449" w:rsidRPr="00016449">
        <w:rPr>
          <w:rFonts w:cs="Times New Roman"/>
        </w:rPr>
        <w:t>t</w:t>
      </w:r>
      <w:r w:rsidR="00016449">
        <w:rPr>
          <w:rFonts w:cs="Times New Roman"/>
        </w:rPr>
        <w:t xml:space="preserve"> érjünk el</w:t>
      </w:r>
      <w:r w:rsidR="00016449" w:rsidRPr="00016449">
        <w:rPr>
          <w:rFonts w:cs="Times New Roman"/>
        </w:rPr>
        <w:t xml:space="preserve">, amelyekre a vonalak paramétereit ki kell számítani. A </w:t>
      </w:r>
      <w:r w:rsidR="00016449">
        <w:rPr>
          <w:rFonts w:cs="Times New Roman"/>
        </w:rPr>
        <w:t>többskálás</w:t>
      </w:r>
      <w:r w:rsidR="00016449" w:rsidRPr="00016449">
        <w:rPr>
          <w:rFonts w:cs="Times New Roman"/>
        </w:rPr>
        <w:t xml:space="preserve"> HT először kiszámítja a vonalak helyét az rho és a theta paraméterek által megadott pontossággal, majd tovább finomítja ezeket az eredményeket </w:t>
      </w:r>
      <w:r w:rsidR="00016449">
        <w:rPr>
          <w:rFonts w:cs="Times New Roman"/>
        </w:rPr>
        <w:t>param1</w:t>
      </w:r>
      <w:r w:rsidR="00D45827">
        <w:rPr>
          <w:rFonts w:cs="Times New Roman"/>
        </w:rPr>
        <w:t xml:space="preserve"> és param2</w:t>
      </w:r>
      <w:r w:rsidR="00016449">
        <w:rPr>
          <w:rFonts w:cs="Times New Roman"/>
        </w:rPr>
        <w:t xml:space="preserve"> tényező</w:t>
      </w:r>
      <w:r w:rsidR="00D45827">
        <w:rPr>
          <w:rFonts w:cs="Times New Roman"/>
        </w:rPr>
        <w:t>kkel.</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B5C49" w:rsidRDefault="007B5C49" w:rsidP="00057C13">
      <w:pPr>
        <w:pStyle w:val="Szvegtrzs"/>
        <w:spacing w:line="360" w:lineRule="auto"/>
        <w:jc w:val="both"/>
        <w:rPr>
          <w:rFonts w:cs="Times New Roman"/>
        </w:rPr>
      </w:pPr>
    </w:p>
    <w:p w:rsidR="007B5C49" w:rsidRDefault="007B5C49" w:rsidP="007B5C49">
      <w:pPr>
        <w:pStyle w:val="Szvegtrzs"/>
        <w:keepNext/>
        <w:spacing w:line="360" w:lineRule="auto"/>
        <w:jc w:val="center"/>
      </w:pPr>
      <w:r>
        <w:rPr>
          <w:rFonts w:cs="Times New Roman"/>
          <w:noProof/>
          <w:lang w:eastAsia="hu-HU" w:bidi="ar-SA"/>
        </w:rPr>
        <w:lastRenderedPageBreak/>
        <w:drawing>
          <wp:inline distT="0" distB="0" distL="0" distR="0" wp14:anchorId="593283C9" wp14:editId="01F68D04">
            <wp:extent cx="2646152" cy="2385060"/>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houghl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9976" cy="2397520"/>
                    </a:xfrm>
                    <a:prstGeom prst="rect">
                      <a:avLst/>
                    </a:prstGeom>
                  </pic:spPr>
                </pic:pic>
              </a:graphicData>
            </a:graphic>
          </wp:inline>
        </w:drawing>
      </w:r>
    </w:p>
    <w:p w:rsidR="007B5C49" w:rsidRDefault="007B5C49" w:rsidP="007B5C49">
      <w:pPr>
        <w:pStyle w:val="Kpalrs"/>
        <w:jc w:val="center"/>
        <w:rPr>
          <w:rFonts w:ascii="Times New Roman" w:hAnsi="Times New Roman" w:cs="Times New Roman"/>
          <w:sz w:val="20"/>
          <w:szCs w:val="20"/>
        </w:rPr>
      </w:pPr>
      <w:r w:rsidRPr="007B5C49">
        <w:rPr>
          <w:rFonts w:ascii="Times New Roman" w:hAnsi="Times New Roman" w:cs="Times New Roman"/>
          <w:sz w:val="20"/>
          <w:szCs w:val="20"/>
        </w:rPr>
        <w:fldChar w:fldCharType="begin"/>
      </w:r>
      <w:r w:rsidRPr="007B5C49">
        <w:rPr>
          <w:rFonts w:ascii="Times New Roman" w:hAnsi="Times New Roman" w:cs="Times New Roman"/>
          <w:sz w:val="20"/>
          <w:szCs w:val="20"/>
        </w:rPr>
        <w:instrText xml:space="preserve"> SEQ ábra \* ARABIC </w:instrText>
      </w:r>
      <w:r w:rsidRPr="007B5C49">
        <w:rPr>
          <w:rFonts w:ascii="Times New Roman" w:hAnsi="Times New Roman" w:cs="Times New Roman"/>
          <w:sz w:val="20"/>
          <w:szCs w:val="20"/>
        </w:rPr>
        <w:fldChar w:fldCharType="separate"/>
      </w:r>
      <w:r w:rsidR="001F5C20">
        <w:rPr>
          <w:rFonts w:ascii="Times New Roman" w:hAnsi="Times New Roman" w:cs="Times New Roman"/>
          <w:noProof/>
          <w:sz w:val="20"/>
          <w:szCs w:val="20"/>
        </w:rPr>
        <w:t>3</w:t>
      </w:r>
      <w:r w:rsidRPr="007B5C49">
        <w:rPr>
          <w:rFonts w:ascii="Times New Roman" w:hAnsi="Times New Roman" w:cs="Times New Roman"/>
          <w:sz w:val="20"/>
          <w:szCs w:val="20"/>
        </w:rPr>
        <w:fldChar w:fldCharType="end"/>
      </w:r>
      <w:r w:rsidRPr="007B5C49">
        <w:rPr>
          <w:rFonts w:ascii="Times New Roman" w:hAnsi="Times New Roman" w:cs="Times New Roman"/>
          <w:sz w:val="20"/>
          <w:szCs w:val="20"/>
        </w:rPr>
        <w:t>. ábra: A Probabilistic Hough Transform által felismert vonalak egy Sudokun</w:t>
      </w:r>
    </w:p>
    <w:p w:rsidR="007B5C49" w:rsidRPr="007B5C49" w:rsidRDefault="007B5C49" w:rsidP="007B5C49">
      <w:pPr>
        <w:pStyle w:val="Kpalrs"/>
        <w:jc w:val="center"/>
        <w:rPr>
          <w:rFonts w:ascii="Times New Roman" w:hAnsi="Times New Roman" w:cs="Times New Roman"/>
          <w:sz w:val="20"/>
          <w:szCs w:val="20"/>
        </w:rPr>
      </w:pPr>
      <w:r>
        <w:rPr>
          <w:rFonts w:ascii="Times New Roman" w:hAnsi="Times New Roman" w:cs="Times New Roman"/>
          <w:sz w:val="20"/>
          <w:szCs w:val="20"/>
        </w:rPr>
        <w:t>Forrás: http://amroamroamro.github.io/mexopencv/opencv/hough_lines_demo_03.png (megtekintve: 2021.04.26.)</w:t>
      </w:r>
    </w:p>
    <w:p w:rsidR="007B5C49" w:rsidRDefault="007B5C49" w:rsidP="00057C13">
      <w:pPr>
        <w:pStyle w:val="Szvegtrzs"/>
        <w:spacing w:line="360" w:lineRule="auto"/>
        <w:jc w:val="both"/>
        <w:rPr>
          <w:rFonts w:cs="Times New Roman"/>
        </w:rPr>
      </w:pPr>
    </w:p>
    <w:p w:rsidR="00722F1B" w:rsidRDefault="00A778D6" w:rsidP="00057C13">
      <w:pPr>
        <w:pStyle w:val="Szvegtrzs"/>
        <w:spacing w:line="360" w:lineRule="auto"/>
        <w:jc w:val="both"/>
        <w:rPr>
          <w:rFonts w:cs="Times New Roman"/>
        </w:rPr>
      </w:pPr>
      <w:r w:rsidRPr="00A778D6">
        <w:rPr>
          <w:rFonts w:cs="Times New Roman"/>
        </w:rPr>
        <w:t xml:space="preserve">A függvény </w:t>
      </w:r>
      <w:r>
        <w:rPr>
          <w:rFonts w:cs="Times New Roman"/>
        </w:rPr>
        <w:t>eredménye</w:t>
      </w:r>
      <w:r w:rsidRPr="00A778D6">
        <w:rPr>
          <w:rFonts w:cs="Times New Roman"/>
        </w:rPr>
        <w:t xml:space="preserve"> attól függ, hogyan hívták meg. Ha a line_storage értéke egy mátrix tömb volt, akkor a tényleges visszatérési érték NULL lesz. Ebben az esetben a mátrixnak CV_32FC2 típusúnak kell lennie, ha az SHT-t vagy a több</w:t>
      </w:r>
      <w:r>
        <w:rPr>
          <w:rFonts w:cs="Times New Roman"/>
        </w:rPr>
        <w:t xml:space="preserve">skálás HT-t használja, és </w:t>
      </w:r>
      <w:r w:rsidRPr="00A778D6">
        <w:rPr>
          <w:rFonts w:cs="Times New Roman"/>
        </w:rPr>
        <w:t>CV_32SC4-nek ke</w:t>
      </w:r>
      <w:r>
        <w:rPr>
          <w:rFonts w:cs="Times New Roman"/>
        </w:rPr>
        <w:t>ll lennie, ha a PHT-t használja</w:t>
      </w:r>
      <w:r w:rsidRPr="00A778D6">
        <w:rPr>
          <w:rFonts w:cs="Times New Roman"/>
        </w:rPr>
        <w:t>.</w:t>
      </w:r>
      <w:r w:rsidR="0017598E">
        <w:rPr>
          <w:rFonts w:cs="Times New Roman"/>
        </w:rPr>
        <w:t xml:space="preserve"> </w:t>
      </w:r>
      <w:r w:rsidR="00722F1B" w:rsidRPr="00722F1B">
        <w:rPr>
          <w:rFonts w:cs="Times New Roman"/>
        </w:rPr>
        <w:t xml:space="preserve">Az első két esetben az egyes sorok p és 0 értékei a tömb két csatornájába kerülnek. A PHT esetében a négy csatorna megtartja a </w:t>
      </w:r>
      <w:r w:rsidR="00722F1B">
        <w:rPr>
          <w:rFonts w:cs="Times New Roman"/>
        </w:rPr>
        <w:t>felismert</w:t>
      </w:r>
      <w:r w:rsidR="00722F1B" w:rsidRPr="00722F1B">
        <w:rPr>
          <w:rFonts w:cs="Times New Roman"/>
        </w:rPr>
        <w:t xml:space="preserve"> szegmensek kezdő és végpontjának x és y értékeit.</w:t>
      </w:r>
      <w:r w:rsidR="001E0219" w:rsidRPr="001E0219">
        <w:t xml:space="preserve"> </w:t>
      </w:r>
      <w:r w:rsidR="001E0219" w:rsidRPr="001E0219">
        <w:rPr>
          <w:rFonts w:cs="Times New Roman"/>
        </w:rPr>
        <w:t>Mind</w:t>
      </w:r>
      <w:r w:rsidR="001E0219">
        <w:rPr>
          <w:rFonts w:cs="Times New Roman"/>
        </w:rPr>
        <w:t>egyik eset</w:t>
      </w:r>
      <w:r w:rsidR="001E0219" w:rsidRPr="001E0219">
        <w:rPr>
          <w:rFonts w:cs="Times New Roman"/>
        </w:rPr>
        <w:t xml:space="preserve">ben a tömb sorainak számát a cvHoughLines2 () frissíti, hogy megfelelően tükrözze a </w:t>
      </w:r>
      <w:r w:rsidR="001E0219">
        <w:rPr>
          <w:rFonts w:cs="Times New Roman"/>
        </w:rPr>
        <w:t>megtalált vonalak</w:t>
      </w:r>
      <w:r w:rsidR="001E0219" w:rsidRPr="001E0219">
        <w:rPr>
          <w:rFonts w:cs="Times New Roman"/>
        </w:rPr>
        <w:t xml:space="preserve"> számát.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C364CD" w:rsidRDefault="00C364CD" w:rsidP="00C364CD">
      <w:pPr>
        <w:pStyle w:val="Szvegtrzs"/>
        <w:spacing w:line="360" w:lineRule="auto"/>
        <w:jc w:val="both"/>
        <w:rPr>
          <w:rFonts w:cs="Times New Roman"/>
        </w:rPr>
      </w:pPr>
      <w:r w:rsidRPr="00C364CD">
        <w:rPr>
          <w:rFonts w:cs="Times New Roman"/>
        </w:rPr>
        <w:t xml:space="preserve">Ha a line_storage érték egy memória tároló mutatója volt, akkor a visszatérési érték egy CvSeq szekvencia struktúra mutatója lesz. Ebben az esetben az egyes </w:t>
      </w:r>
      <w:r>
        <w:rPr>
          <w:rFonts w:cs="Times New Roman"/>
        </w:rPr>
        <w:t>vonalakat vagy vonal</w:t>
      </w:r>
      <w:r w:rsidRPr="00C364CD">
        <w:rPr>
          <w:rFonts w:cs="Times New Roman"/>
        </w:rPr>
        <w:t xml:space="preserve">szegmenseket </w:t>
      </w:r>
      <w:r>
        <w:rPr>
          <w:rFonts w:cs="Times New Roman"/>
        </w:rPr>
        <w:t>az alábbi paranccsal kapjuk meg:</w:t>
      </w:r>
    </w:p>
    <w:p w:rsidR="00C364CD" w:rsidRPr="002B34C1" w:rsidRDefault="00725625" w:rsidP="00725625">
      <w:pPr>
        <w:pStyle w:val="Szvegtrzs"/>
        <w:tabs>
          <w:tab w:val="center" w:pos="4395"/>
        </w:tabs>
        <w:spacing w:line="360" w:lineRule="auto"/>
        <w:jc w:val="both"/>
        <w:rPr>
          <w:rFonts w:ascii="Consolas" w:hAnsi="Consolas" w:cs="Times New Roman"/>
        </w:rPr>
      </w:pPr>
      <w:r>
        <w:rPr>
          <w:rFonts w:cs="Times New Roman"/>
        </w:rPr>
        <w:tab/>
      </w:r>
      <w:r w:rsidR="00C364CD" w:rsidRPr="002B34C1">
        <w:rPr>
          <w:rFonts w:ascii="Consolas" w:hAnsi="Consolas" w:cs="Times New Roman"/>
        </w:rPr>
        <w:t>float</w:t>
      </w:r>
      <w:r w:rsidR="002B34C1">
        <w:rPr>
          <w:rFonts w:ascii="Consolas" w:hAnsi="Consolas" w:cs="Times New Roman"/>
        </w:rPr>
        <w:t>* line = (float*) cvGetSeqElem(lines , i</w:t>
      </w:r>
      <w:r w:rsidR="00C364CD" w:rsidRPr="002B34C1">
        <w:rPr>
          <w:rFonts w:ascii="Consolas" w:hAnsi="Consolas" w:cs="Times New Roman"/>
        </w:rPr>
        <w:t>);</w:t>
      </w:r>
    </w:p>
    <w:p w:rsidR="002B34C1" w:rsidRDefault="002B34C1" w:rsidP="00725625">
      <w:pPr>
        <w:pStyle w:val="Szvegtrzs"/>
        <w:tabs>
          <w:tab w:val="center" w:pos="4395"/>
        </w:tabs>
        <w:spacing w:line="360" w:lineRule="auto"/>
        <w:jc w:val="both"/>
        <w:rPr>
          <w:rFonts w:cs="Times New Roman"/>
        </w:rPr>
      </w:pPr>
      <w:r>
        <w:rPr>
          <w:rFonts w:cs="Times New Roman"/>
        </w:rPr>
        <w:t>a</w:t>
      </w:r>
      <w:r w:rsidRPr="002B34C1">
        <w:rPr>
          <w:rFonts w:cs="Times New Roman"/>
        </w:rPr>
        <w:t xml:space="preserve">hol </w:t>
      </w:r>
      <w:r>
        <w:rPr>
          <w:rFonts w:cs="Times New Roman"/>
        </w:rPr>
        <w:t>a lines a cvHoughLines2</w:t>
      </w:r>
      <w:r w:rsidRPr="002B34C1">
        <w:rPr>
          <w:rFonts w:cs="Times New Roman"/>
        </w:rPr>
        <w:t>() vi</w:t>
      </w:r>
      <w:r>
        <w:rPr>
          <w:rFonts w:cs="Times New Roman"/>
        </w:rPr>
        <w:t>sszatérési értéke, az i pedig a keresett</w:t>
      </w:r>
      <w:r w:rsidRPr="002B34C1">
        <w:rPr>
          <w:rFonts w:cs="Times New Roman"/>
        </w:rPr>
        <w:t xml:space="preserve"> vonal indexe.</w:t>
      </w:r>
      <w:r w:rsidR="00573A03">
        <w:rPr>
          <w:rFonts w:cs="Times New Roman"/>
        </w:rPr>
        <w:t xml:space="preserve"> </w:t>
      </w:r>
      <w:r w:rsidR="00573A03" w:rsidRPr="00573A03">
        <w:rPr>
          <w:rFonts w:cs="Times New Roman"/>
        </w:rPr>
        <w:t xml:space="preserve">Ebben az esetben a vonal </w:t>
      </w:r>
      <w:r w:rsidR="00573A03">
        <w:rPr>
          <w:rFonts w:cs="Times New Roman"/>
        </w:rPr>
        <w:t xml:space="preserve">egy </w:t>
      </w:r>
      <w:r w:rsidR="00573A03" w:rsidRPr="00573A03">
        <w:rPr>
          <w:rFonts w:cs="Times New Roman"/>
        </w:rPr>
        <w:t xml:space="preserve">mutató lesz az adott vonal adataihoz, a </w:t>
      </w:r>
      <w:r w:rsidR="00573A03">
        <w:rPr>
          <w:rFonts w:cs="Times New Roman"/>
        </w:rPr>
        <w:t xml:space="preserve">line[0] és a line[1] </w:t>
      </w:r>
      <w:r w:rsidR="00573A03" w:rsidRPr="00573A03">
        <w:rPr>
          <w:rFonts w:cs="Times New Roman"/>
        </w:rPr>
        <w:t xml:space="preserve">pedig a lebegőpontos p és 0 értékek </w:t>
      </w:r>
      <w:r w:rsidR="00573A03">
        <w:rPr>
          <w:rFonts w:cs="Times New Roman"/>
        </w:rPr>
        <w:t>lesznek, vagy a Cv</w:t>
      </w:r>
      <w:r w:rsidR="00573A03" w:rsidRPr="00573A03">
        <w:rPr>
          <w:rFonts w:cs="Times New Roman"/>
        </w:rPr>
        <w:t>Point struktúrák</w:t>
      </w:r>
      <w:r w:rsidR="00573A03">
        <w:rPr>
          <w:rFonts w:cs="Times New Roman"/>
        </w:rPr>
        <w:t xml:space="preserve"> lesznek</w:t>
      </w:r>
      <w:r w:rsidR="00573A03" w:rsidRPr="00573A03">
        <w:rPr>
          <w:rFonts w:cs="Times New Roman"/>
        </w:rPr>
        <w:t xml:space="preserve"> a szegmensek végpontjaihoz.</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B4C03" w:rsidRPr="00C364CD" w:rsidRDefault="007B4C03" w:rsidP="00725625">
      <w:pPr>
        <w:pStyle w:val="Szvegtrzs"/>
        <w:tabs>
          <w:tab w:val="center" w:pos="4395"/>
        </w:tabs>
        <w:spacing w:line="360" w:lineRule="auto"/>
        <w:jc w:val="both"/>
        <w:rPr>
          <w:rFonts w:cs="Times New Roman"/>
        </w:rPr>
      </w:pPr>
    </w:p>
    <w:p w:rsidR="00794DEC" w:rsidRDefault="007B4C03" w:rsidP="00EA70D3">
      <w:pPr>
        <w:pStyle w:val="Cmsor2"/>
        <w:numPr>
          <w:ilvl w:val="1"/>
          <w:numId w:val="4"/>
        </w:numPr>
        <w:ind w:left="0" w:firstLine="0"/>
        <w:rPr>
          <w:rFonts w:ascii="Times New Roman" w:hAnsi="Times New Roman" w:cs="Times New Roman"/>
        </w:rPr>
      </w:pPr>
      <w:bookmarkStart w:id="23" w:name="_Toc86750440"/>
      <w:r w:rsidRPr="00EA70D3">
        <w:rPr>
          <w:rFonts w:ascii="Times New Roman" w:hAnsi="Times New Roman" w:cs="Times New Roman"/>
        </w:rPr>
        <w:t>K</w:t>
      </w:r>
      <w:r w:rsidR="00794DEC" w:rsidRPr="00EA70D3">
        <w:rPr>
          <w:rFonts w:ascii="Times New Roman" w:hAnsi="Times New Roman" w:cs="Times New Roman"/>
        </w:rPr>
        <w:t>ontúrkeresés</w:t>
      </w:r>
      <w:bookmarkEnd w:id="23"/>
      <w:r w:rsidR="00794DEC" w:rsidRPr="00EA70D3">
        <w:rPr>
          <w:rFonts w:ascii="Times New Roman" w:hAnsi="Times New Roman" w:cs="Times New Roman"/>
        </w:rPr>
        <w:t xml:space="preserve"> </w:t>
      </w:r>
    </w:p>
    <w:p w:rsidR="002524C2" w:rsidRPr="002524C2" w:rsidRDefault="002524C2" w:rsidP="002524C2"/>
    <w:p w:rsidR="00473B3D" w:rsidRDefault="00473B3D" w:rsidP="004F6C34">
      <w:pPr>
        <w:pStyle w:val="Szvegtrzs"/>
        <w:spacing w:line="360" w:lineRule="auto"/>
        <w:jc w:val="both"/>
        <w:rPr>
          <w:rFonts w:cs="Times New Roman"/>
        </w:rPr>
      </w:pPr>
      <w:r w:rsidRPr="00473B3D">
        <w:rPr>
          <w:rFonts w:cs="Times New Roman"/>
        </w:rPr>
        <w:lastRenderedPageBreak/>
        <w:t>A kontúrokat egyszerűen</w:t>
      </w:r>
      <w:r>
        <w:rPr>
          <w:rFonts w:cs="Times New Roman"/>
        </w:rPr>
        <w:t xml:space="preserve"> úgy lehet megmagyarázni, hogy egy objektum</w:t>
      </w:r>
      <w:r w:rsidRPr="00473B3D">
        <w:rPr>
          <w:rFonts w:cs="Times New Roman"/>
        </w:rPr>
        <w:t xml:space="preserve"> határ</w:t>
      </w:r>
      <w:r>
        <w:rPr>
          <w:rFonts w:cs="Times New Roman"/>
        </w:rPr>
        <w:t>ai</w:t>
      </w:r>
      <w:r w:rsidRPr="00473B3D">
        <w:rPr>
          <w:rFonts w:cs="Times New Roman"/>
        </w:rPr>
        <w:t xml:space="preserve"> mentén az összes </w:t>
      </w:r>
      <w:r>
        <w:rPr>
          <w:rFonts w:cs="Times New Roman"/>
        </w:rPr>
        <w:t xml:space="preserve">azonos színű vagy intenzitású </w:t>
      </w:r>
      <w:r w:rsidRPr="00473B3D">
        <w:rPr>
          <w:rFonts w:cs="Times New Roman"/>
        </w:rPr>
        <w:t>f</w:t>
      </w:r>
      <w:r>
        <w:rPr>
          <w:rFonts w:cs="Times New Roman"/>
        </w:rPr>
        <w:t>olytonos pontot összekötő görbe. A kontúrok hasznos eszközö</w:t>
      </w:r>
      <w:r w:rsidRPr="00473B3D">
        <w:rPr>
          <w:rFonts w:cs="Times New Roman"/>
        </w:rPr>
        <w:t>k az alak</w:t>
      </w:r>
      <w:r>
        <w:rPr>
          <w:rFonts w:cs="Times New Roman"/>
        </w:rPr>
        <w:t xml:space="preserve">zatok </w:t>
      </w:r>
      <w:r w:rsidRPr="00473B3D">
        <w:rPr>
          <w:rFonts w:cs="Times New Roman"/>
        </w:rPr>
        <w:t>elemzés</w:t>
      </w:r>
      <w:r>
        <w:rPr>
          <w:rFonts w:cs="Times New Roman"/>
        </w:rPr>
        <w:t>é</w:t>
      </w:r>
      <w:r w:rsidRPr="00473B3D">
        <w:rPr>
          <w:rFonts w:cs="Times New Roman"/>
        </w:rPr>
        <w:t>hez, valami</w:t>
      </w:r>
      <w:r>
        <w:rPr>
          <w:rFonts w:cs="Times New Roman"/>
        </w:rPr>
        <w:t xml:space="preserve">nt az objektumok felismeréséhez. </w:t>
      </w:r>
      <w:r w:rsidRPr="00473B3D">
        <w:rPr>
          <w:rFonts w:cs="Times New Roman"/>
        </w:rPr>
        <w:t xml:space="preserve">A </w:t>
      </w:r>
      <w:r>
        <w:rPr>
          <w:rFonts w:cs="Times New Roman"/>
        </w:rPr>
        <w:t>pontosabb eredmény</w:t>
      </w:r>
      <w:r w:rsidRPr="00473B3D">
        <w:rPr>
          <w:rFonts w:cs="Times New Roman"/>
        </w:rPr>
        <w:t xml:space="preserve"> érdekében bináris képeket</w:t>
      </w:r>
      <w:r>
        <w:rPr>
          <w:rFonts w:cs="Times New Roman"/>
        </w:rPr>
        <w:t xml:space="preserve"> kell használni, t</w:t>
      </w:r>
      <w:r w:rsidRPr="00473B3D">
        <w:rPr>
          <w:rFonts w:cs="Times New Roman"/>
        </w:rPr>
        <w:t>ehát mielőtt kontúr</w:t>
      </w:r>
      <w:r>
        <w:rPr>
          <w:rFonts w:cs="Times New Roman"/>
        </w:rPr>
        <w:t>okat keresnénk</w:t>
      </w:r>
      <w:r w:rsidRPr="00473B3D">
        <w:rPr>
          <w:rFonts w:cs="Times New Roman"/>
        </w:rPr>
        <w:t xml:space="preserve">, </w:t>
      </w:r>
      <w:r>
        <w:rPr>
          <w:rFonts w:cs="Times New Roman"/>
        </w:rPr>
        <w:t>mindenképpen thresholding kell, ha eddig nem történt volna meg</w:t>
      </w:r>
      <w:r w:rsidRPr="00473B3D">
        <w:rPr>
          <w:rFonts w:cs="Times New Roman"/>
        </w:rPr>
        <w:t>.</w:t>
      </w:r>
      <w:r>
        <w:rPr>
          <w:rFonts w:cs="Times New Roman"/>
        </w:rPr>
        <w:t xml:space="preserve"> </w:t>
      </w:r>
      <w:r w:rsidRPr="00473B3D">
        <w:rPr>
          <w:rFonts w:cs="Times New Roman"/>
        </w:rPr>
        <w:t xml:space="preserve">Az OpenCV-ben a kontúrok megkeresése </w:t>
      </w:r>
      <w:r>
        <w:rPr>
          <w:rFonts w:cs="Times New Roman"/>
        </w:rPr>
        <w:t>során</w:t>
      </w:r>
      <w:r w:rsidRPr="00473B3D">
        <w:rPr>
          <w:rFonts w:cs="Times New Roman"/>
        </w:rPr>
        <w:t>, fehér tárgyat</w:t>
      </w:r>
      <w:r>
        <w:rPr>
          <w:rFonts w:cs="Times New Roman"/>
        </w:rPr>
        <w:t xml:space="preserve"> keresünk fekete háttéren</w:t>
      </w:r>
      <w:r w:rsidRPr="00473B3D">
        <w:rPr>
          <w:rFonts w:cs="Times New Roman"/>
        </w:rPr>
        <w:t>.</w:t>
      </w:r>
      <w:r>
        <w:rPr>
          <w:rFonts w:cs="Times New Roman"/>
        </w:rPr>
        <w:t xml:space="preserve"> Tehát</w:t>
      </w:r>
      <w:r w:rsidRPr="00473B3D">
        <w:rPr>
          <w:rFonts w:cs="Times New Roman"/>
        </w:rPr>
        <w:t xml:space="preserve"> a </w:t>
      </w:r>
      <w:r>
        <w:rPr>
          <w:rFonts w:cs="Times New Roman"/>
        </w:rPr>
        <w:t>keresett objektumnak</w:t>
      </w:r>
      <w:r w:rsidRPr="00473B3D">
        <w:rPr>
          <w:rFonts w:cs="Times New Roman"/>
        </w:rPr>
        <w:t xml:space="preserve"> fehérnek, a háttérnek pedig fekete színűnek kell lennie.</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32509D" w:rsidRDefault="005F11FD" w:rsidP="004F6C34">
      <w:pPr>
        <w:pStyle w:val="Szvegtrzs"/>
        <w:spacing w:line="360" w:lineRule="auto"/>
        <w:jc w:val="both"/>
        <w:rPr>
          <w:rFonts w:cs="Times New Roman"/>
        </w:rPr>
      </w:pPr>
      <w:r>
        <w:rPr>
          <w:rFonts w:cs="Times New Roman"/>
        </w:rPr>
        <w:t>Az OpenCV-ben a findContours() függvényt alkalmazhatjuk a kontúrok megkeresésére. H</w:t>
      </w:r>
      <w:r w:rsidRPr="005F11FD">
        <w:rPr>
          <w:rFonts w:cs="Times New Roman"/>
        </w:rPr>
        <w:t>árom a</w:t>
      </w:r>
      <w:r>
        <w:rPr>
          <w:rFonts w:cs="Times New Roman"/>
        </w:rPr>
        <w:t>rgumentum van a cv2.findContours</w:t>
      </w:r>
      <w:r w:rsidRPr="005F11FD">
        <w:rPr>
          <w:rFonts w:cs="Times New Roman"/>
        </w:rPr>
        <w:t>() függvényben, az e</w:t>
      </w:r>
      <w:r>
        <w:rPr>
          <w:rFonts w:cs="Times New Roman"/>
        </w:rPr>
        <w:t>lső</w:t>
      </w:r>
      <w:r w:rsidRPr="005F11FD">
        <w:rPr>
          <w:rFonts w:cs="Times New Roman"/>
        </w:rPr>
        <w:t xml:space="preserve"> az forrá</w:t>
      </w:r>
      <w:r>
        <w:rPr>
          <w:rFonts w:cs="Times New Roman"/>
        </w:rPr>
        <w:t xml:space="preserve">s kép, a második a kontúr </w:t>
      </w:r>
      <w:r w:rsidR="0032509D">
        <w:rPr>
          <w:rFonts w:cs="Times New Roman"/>
        </w:rPr>
        <w:t>vissza</w:t>
      </w:r>
      <w:r w:rsidRPr="005F11FD">
        <w:rPr>
          <w:rFonts w:cs="Times New Roman"/>
        </w:rPr>
        <w:t>keresési mód</w:t>
      </w:r>
      <w:r>
        <w:rPr>
          <w:rFonts w:cs="Times New Roman"/>
        </w:rPr>
        <w:t>ja</w:t>
      </w:r>
      <w:r w:rsidRPr="005F11FD">
        <w:rPr>
          <w:rFonts w:cs="Times New Roman"/>
        </w:rPr>
        <w:t>, a harmadik a kontúr közelítés</w:t>
      </w:r>
      <w:r>
        <w:rPr>
          <w:rFonts w:cs="Times New Roman"/>
        </w:rPr>
        <w:t>i</w:t>
      </w:r>
      <w:r w:rsidRPr="005F11FD">
        <w:rPr>
          <w:rFonts w:cs="Times New Roman"/>
        </w:rPr>
        <w:t xml:space="preserve"> módszere. És ez adja ki a képet, a kontúrokat és a hierarchiát. A CONTOURS </w:t>
      </w:r>
      <w:r w:rsidR="00617BBB">
        <w:rPr>
          <w:rFonts w:cs="Times New Roman"/>
        </w:rPr>
        <w:t xml:space="preserve">a kép összes kontúrjának </w:t>
      </w:r>
      <w:r w:rsidRPr="005F11FD">
        <w:rPr>
          <w:rFonts w:cs="Times New Roman"/>
        </w:rPr>
        <w:t>listája. Minden egyes kontúr egy Numpy tömb</w:t>
      </w:r>
      <w:r w:rsidR="00617BBB">
        <w:rPr>
          <w:rFonts w:cs="Times New Roman"/>
        </w:rPr>
        <w:t>, amiben (x, y)</w:t>
      </w:r>
      <w:r w:rsidRPr="005F11FD">
        <w:rPr>
          <w:rFonts w:cs="Times New Roman"/>
        </w:rPr>
        <w:t xml:space="preserve"> az objektum határpontjainak</w:t>
      </w:r>
      <w:r w:rsidR="00617BBB">
        <w:rPr>
          <w:rFonts w:cs="Times New Roman"/>
        </w:rPr>
        <w:t xml:space="preserve"> koordinátái</w:t>
      </w:r>
      <w:r w:rsidRPr="005F11FD">
        <w:rPr>
          <w:rFonts w:cs="Times New Roman"/>
        </w:rPr>
        <w:t>.</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4F6C34">
      <w:pPr>
        <w:pStyle w:val="Szvegtrzs"/>
        <w:spacing w:line="360" w:lineRule="auto"/>
        <w:jc w:val="both"/>
        <w:rPr>
          <w:rFonts w:cs="Times New Roman"/>
        </w:rPr>
      </w:pPr>
      <w:r>
        <w:rPr>
          <w:rFonts w:cs="Times New Roman"/>
        </w:rPr>
        <w:t>Általában</w:t>
      </w:r>
      <w:r w:rsidRPr="001F33D2">
        <w:rPr>
          <w:rFonts w:cs="Times New Roman"/>
        </w:rPr>
        <w:t xml:space="preserve"> a cv2</w:t>
      </w:r>
      <w:r>
        <w:rPr>
          <w:rFonts w:cs="Times New Roman"/>
        </w:rPr>
        <w:t>.findContours</w:t>
      </w:r>
      <w:r w:rsidRPr="001F33D2">
        <w:rPr>
          <w:rFonts w:cs="Times New Roman"/>
        </w:rPr>
        <w:t>() függvényt használjuk a képen lévő objektumok felderítésére</w:t>
      </w:r>
      <w:r>
        <w:rPr>
          <w:rFonts w:cs="Times New Roman"/>
        </w:rPr>
        <w:t xml:space="preserve">. </w:t>
      </w:r>
      <w:r w:rsidRPr="001F33D2">
        <w:rPr>
          <w:rFonts w:cs="Times New Roman"/>
        </w:rPr>
        <w:t>Néha az objek</w:t>
      </w:r>
      <w:r>
        <w:rPr>
          <w:rFonts w:cs="Times New Roman"/>
        </w:rPr>
        <w:t>tumok különböző helyeken vannak, d</w:t>
      </w:r>
      <w:r w:rsidRPr="001F33D2">
        <w:rPr>
          <w:rFonts w:cs="Times New Roman"/>
        </w:rPr>
        <w:t>e bizonyos esetekben egyes alakzat</w:t>
      </w:r>
      <w:r>
        <w:rPr>
          <w:rFonts w:cs="Times New Roman"/>
        </w:rPr>
        <w:t>ok más alakzatokon belül vannak.</w:t>
      </w:r>
      <w:r w:rsidRPr="001F33D2">
        <w:rPr>
          <w:rFonts w:cs="Times New Roman"/>
        </w:rPr>
        <w:t xml:space="preserve"> Ebben az esetben a külsőt szülőnek, a belsőt pedig gyermeknek nevezzük. Így a kép kontúrjai valamilyen kapcsolatban állnak egymással. És megadhatjuk, hogy az egyik kontúr hogyan kapcsolódik </w:t>
      </w:r>
      <w:r>
        <w:rPr>
          <w:rFonts w:cs="Times New Roman"/>
        </w:rPr>
        <w:t xml:space="preserve">a </w:t>
      </w:r>
      <w:r w:rsidRPr="001F33D2">
        <w:rPr>
          <w:rFonts w:cs="Times New Roman"/>
        </w:rPr>
        <w:t>más</w:t>
      </w:r>
      <w:r>
        <w:rPr>
          <w:rFonts w:cs="Times New Roman"/>
        </w:rPr>
        <w:t>ik</w:t>
      </w:r>
      <w:r w:rsidRPr="001F33D2">
        <w:rPr>
          <w:rFonts w:cs="Times New Roman"/>
        </w:rPr>
        <w:t>hoz, például, hogy valamilyen más kontúr gyermeke-e, vagy szülő</w:t>
      </w:r>
      <w:r>
        <w:rPr>
          <w:rFonts w:cs="Times New Roman"/>
        </w:rPr>
        <w:t>je-e.</w:t>
      </w:r>
      <w:r w:rsidRPr="001F33D2">
        <w:rPr>
          <w:rFonts w:cs="Times New Roman"/>
        </w:rPr>
        <w:t xml:space="preserve"> Ennek a kapcsolatnak az ábrázolását Hierarchiának nevezzük.</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32509D" w:rsidRDefault="0032509D" w:rsidP="004F6C34">
      <w:pPr>
        <w:pStyle w:val="Szvegtrzs"/>
        <w:spacing w:line="360" w:lineRule="auto"/>
        <w:jc w:val="both"/>
        <w:rPr>
          <w:rFonts w:cs="Times New Roman"/>
        </w:rPr>
      </w:pPr>
      <w:r>
        <w:rPr>
          <w:rFonts w:cs="Times New Roman"/>
        </w:rPr>
        <w:t>A visszakeresési módoknak több fajtája is van, ezek a következőek:</w:t>
      </w:r>
    </w:p>
    <w:p w:rsidR="0032509D" w:rsidRDefault="001F33D2" w:rsidP="0032509D">
      <w:pPr>
        <w:pStyle w:val="Szvegtrzs"/>
        <w:numPr>
          <w:ilvl w:val="0"/>
          <w:numId w:val="16"/>
        </w:numPr>
        <w:spacing w:line="360" w:lineRule="auto"/>
        <w:jc w:val="both"/>
        <w:rPr>
          <w:rFonts w:cs="Times New Roman"/>
        </w:rPr>
      </w:pPr>
      <w:r>
        <w:rPr>
          <w:rFonts w:cs="Times New Roman"/>
        </w:rPr>
        <w:t>cv2.RETR_LIST</w:t>
      </w:r>
    </w:p>
    <w:p w:rsidR="001F33D2" w:rsidRDefault="001F33D2" w:rsidP="001F33D2">
      <w:pPr>
        <w:pStyle w:val="Szvegtrzs"/>
        <w:numPr>
          <w:ilvl w:val="1"/>
          <w:numId w:val="16"/>
        </w:numPr>
        <w:spacing w:line="360" w:lineRule="auto"/>
        <w:jc w:val="both"/>
        <w:rPr>
          <w:rFonts w:cs="Times New Roman"/>
        </w:rPr>
      </w:pPr>
      <w:r w:rsidRPr="001F33D2">
        <w:rPr>
          <w:rFonts w:cs="Times New Roman"/>
        </w:rPr>
        <w:t xml:space="preserve">Ez a négy </w:t>
      </w:r>
      <w:r>
        <w:rPr>
          <w:rFonts w:cs="Times New Roman"/>
        </w:rPr>
        <w:t>mód</w:t>
      </w:r>
      <w:r w:rsidRPr="001F33D2">
        <w:rPr>
          <w:rFonts w:cs="Times New Roman"/>
        </w:rPr>
        <w:t xml:space="preserve"> közül a legegyszerűbb</w:t>
      </w:r>
      <w:r>
        <w:rPr>
          <w:rFonts w:cs="Times New Roman"/>
        </w:rPr>
        <w:t xml:space="preserve">. </w:t>
      </w:r>
      <w:r w:rsidRPr="001F33D2">
        <w:rPr>
          <w:rFonts w:cs="Times New Roman"/>
        </w:rPr>
        <w:t>Egyszerűen lekéri az összes körvonalat, de nem hoz létre szülő-gyermek kapcsolatot. A szülők és a gyerekek ebben a szabály</w:t>
      </w:r>
      <w:r>
        <w:rPr>
          <w:rFonts w:cs="Times New Roman"/>
        </w:rPr>
        <w:t>ban egyenlőek, és csak sima kontúrok,</w:t>
      </w:r>
      <w:r w:rsidRPr="001F33D2">
        <w:rPr>
          <w:rFonts w:cs="Times New Roman"/>
        </w:rPr>
        <w:t xml:space="preserve"> azaz mindegyik azonos hierarchia szinthez tartozik.</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cv2.RETR_TREE</w:t>
      </w:r>
    </w:p>
    <w:p w:rsidR="001F33D2" w:rsidRDefault="00AE3B8B" w:rsidP="00AE3B8B">
      <w:pPr>
        <w:pStyle w:val="Szvegtrzs"/>
        <w:numPr>
          <w:ilvl w:val="1"/>
          <w:numId w:val="16"/>
        </w:numPr>
        <w:spacing w:line="360" w:lineRule="auto"/>
        <w:jc w:val="both"/>
        <w:rPr>
          <w:rFonts w:cs="Times New Roman"/>
        </w:rPr>
      </w:pPr>
      <w:r>
        <w:rPr>
          <w:rFonts w:cs="Times New Roman"/>
        </w:rPr>
        <w:t>E</w:t>
      </w:r>
      <w:r w:rsidRPr="00AE3B8B">
        <w:rPr>
          <w:rFonts w:cs="Times New Roman"/>
        </w:rPr>
        <w:t xml:space="preserve">z az </w:t>
      </w:r>
      <w:r>
        <w:rPr>
          <w:rFonts w:cs="Times New Roman"/>
        </w:rPr>
        <w:t>módszer lekéri</w:t>
      </w:r>
      <w:r w:rsidRPr="00AE3B8B">
        <w:rPr>
          <w:rFonts w:cs="Times New Roman"/>
        </w:rPr>
        <w:t xml:space="preserve"> az összes körvonalat, és létrehoz egy teljes családi hierarchia listát. Még azt is megmondja, ki a nagypapa, apa, fiú, unoka és még azon túl is.</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cv2.RETR_CCOMP</w:t>
      </w:r>
    </w:p>
    <w:p w:rsidR="001F33D2" w:rsidRDefault="0088096C" w:rsidP="0088096C">
      <w:pPr>
        <w:pStyle w:val="Szvegtrzs"/>
        <w:numPr>
          <w:ilvl w:val="1"/>
          <w:numId w:val="16"/>
        </w:numPr>
        <w:spacing w:line="360" w:lineRule="auto"/>
        <w:jc w:val="both"/>
        <w:rPr>
          <w:rFonts w:cs="Times New Roman"/>
        </w:rPr>
      </w:pPr>
      <w:r w:rsidRPr="0088096C">
        <w:rPr>
          <w:rFonts w:cs="Times New Roman"/>
        </w:rPr>
        <w:lastRenderedPageBreak/>
        <w:t xml:space="preserve">Ez a </w:t>
      </w:r>
      <w:r>
        <w:rPr>
          <w:rFonts w:cs="Times New Roman"/>
        </w:rPr>
        <w:t>mód</w:t>
      </w:r>
      <w:r w:rsidRPr="0088096C">
        <w:rPr>
          <w:rFonts w:cs="Times New Roman"/>
        </w:rPr>
        <w:t xml:space="preserve"> lekéri az összes kontúrt és 2</w:t>
      </w:r>
      <w:r>
        <w:rPr>
          <w:rFonts w:cs="Times New Roman"/>
        </w:rPr>
        <w:t>-es szinttű</w:t>
      </w:r>
      <w:r w:rsidRPr="0088096C">
        <w:rPr>
          <w:rFonts w:cs="Times New Roman"/>
        </w:rPr>
        <w:t xml:space="preserve"> hierarchiába rendezi őket, vagy</w:t>
      </w:r>
      <w:r>
        <w:rPr>
          <w:rFonts w:cs="Times New Roman"/>
        </w:rPr>
        <w:t xml:space="preserve">is az objektum külső kontúrjai </w:t>
      </w:r>
      <w:r w:rsidR="0045393E">
        <w:rPr>
          <w:rFonts w:cs="Times New Roman"/>
        </w:rPr>
        <w:t>az 1-es</w:t>
      </w:r>
      <w:r w:rsidRPr="0088096C">
        <w:rPr>
          <w:rFonts w:cs="Times New Roman"/>
        </w:rPr>
        <w:t xml:space="preserve"> hierarchiába kerülnek. Az objektum belsejében lévő lyukak</w:t>
      </w:r>
      <w:r>
        <w:rPr>
          <w:rFonts w:cs="Times New Roman"/>
        </w:rPr>
        <w:t xml:space="preserve"> vagy egyéb alakzatok</w:t>
      </w:r>
      <w:r w:rsidR="0045393E">
        <w:rPr>
          <w:rFonts w:cs="Times New Roman"/>
        </w:rPr>
        <w:t xml:space="preserve"> kontúrjai (ha vannak) a 2-es</w:t>
      </w:r>
      <w:r w:rsidRPr="0088096C">
        <w:rPr>
          <w:rFonts w:cs="Times New Roman"/>
        </w:rPr>
        <w:t xml:space="preserve"> hierarchiába kerülnek.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cv2.RETR_EXTERNAL</w:t>
      </w:r>
    </w:p>
    <w:p w:rsidR="001F33D2" w:rsidRDefault="001F33D2" w:rsidP="001F33D2">
      <w:pPr>
        <w:pStyle w:val="Szvegtrzs"/>
        <w:numPr>
          <w:ilvl w:val="1"/>
          <w:numId w:val="16"/>
        </w:numPr>
        <w:spacing w:line="360" w:lineRule="auto"/>
        <w:jc w:val="both"/>
        <w:rPr>
          <w:rFonts w:cs="Times New Roman"/>
        </w:rPr>
      </w:pPr>
      <w:r w:rsidRPr="001F33D2">
        <w:rPr>
          <w:rFonts w:cs="Times New Roman"/>
        </w:rPr>
        <w:t xml:space="preserve">Ha ezt a </w:t>
      </w:r>
      <w:r>
        <w:rPr>
          <w:rFonts w:cs="Times New Roman"/>
        </w:rPr>
        <w:t>módot használjuk</w:t>
      </w:r>
      <w:r w:rsidRPr="001F33D2">
        <w:rPr>
          <w:rFonts w:cs="Times New Roman"/>
        </w:rPr>
        <w:t>, akkor csak a leg</w:t>
      </w:r>
      <w:r>
        <w:rPr>
          <w:rFonts w:cs="Times New Roman"/>
        </w:rPr>
        <w:t>külső</w:t>
      </w:r>
      <w:r w:rsidRPr="001F33D2">
        <w:rPr>
          <w:rFonts w:cs="Times New Roman"/>
        </w:rPr>
        <w:t xml:space="preserve"> </w:t>
      </w:r>
      <w:r>
        <w:rPr>
          <w:rFonts w:cs="Times New Roman"/>
        </w:rPr>
        <w:t>kontúrokat</w:t>
      </w:r>
      <w:r w:rsidRPr="001F33D2">
        <w:rPr>
          <w:rFonts w:cs="Times New Roman"/>
        </w:rPr>
        <w:t xml:space="preserve"> adja vissza. Minden gyermek kontúr elmarad.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5421C7" w:rsidRDefault="00DF055A" w:rsidP="00DF055A">
      <w:pPr>
        <w:pStyle w:val="Szvegtrzs"/>
        <w:spacing w:line="360" w:lineRule="auto"/>
        <w:jc w:val="both"/>
        <w:rPr>
          <w:rFonts w:cs="Times New Roman"/>
        </w:rPr>
      </w:pPr>
      <w:r>
        <w:rPr>
          <w:rFonts w:cs="Times New Roman"/>
        </w:rPr>
        <w:t>A cv2.findContours() harmadik argumentuma a közelítési mód.</w:t>
      </w:r>
      <w:r w:rsidRPr="00DF055A">
        <w:t xml:space="preserve"> </w:t>
      </w:r>
      <w:r w:rsidRPr="00DF055A">
        <w:rPr>
          <w:rFonts w:cs="Times New Roman"/>
        </w:rPr>
        <w:t>Fentebb e</w:t>
      </w:r>
      <w:r>
        <w:rPr>
          <w:rFonts w:cs="Times New Roman"/>
        </w:rPr>
        <w:t>mlítettem</w:t>
      </w:r>
      <w:r w:rsidRPr="00DF055A">
        <w:rPr>
          <w:rFonts w:cs="Times New Roman"/>
        </w:rPr>
        <w:t>, hogy a kontúrok az azonos intenzitású</w:t>
      </w:r>
      <w:r>
        <w:rPr>
          <w:rFonts w:cs="Times New Roman"/>
        </w:rPr>
        <w:t xml:space="preserve"> vagy színű</w:t>
      </w:r>
      <w:r w:rsidRPr="00DF055A">
        <w:rPr>
          <w:rFonts w:cs="Times New Roman"/>
        </w:rPr>
        <w:t xml:space="preserve"> alak</w:t>
      </w:r>
      <w:r>
        <w:rPr>
          <w:rFonts w:cs="Times New Roman"/>
        </w:rPr>
        <w:t>ok</w:t>
      </w:r>
      <w:r w:rsidRPr="00DF055A">
        <w:rPr>
          <w:rFonts w:cs="Times New Roman"/>
        </w:rPr>
        <w:t xml:space="preserve"> határai. Az alakzat határának (x, y) koordinátáit tárolja. De tárolja-e az ö</w:t>
      </w:r>
      <w:r>
        <w:rPr>
          <w:rFonts w:cs="Times New Roman"/>
        </w:rPr>
        <w:t xml:space="preserve">sszes koordinátát? Ezt a kontúr közelítési módszere </w:t>
      </w:r>
      <w:r w:rsidRPr="00DF055A">
        <w:rPr>
          <w:rFonts w:cs="Times New Roman"/>
        </w:rPr>
        <w:t>határozza meg.</w:t>
      </w:r>
      <w:r w:rsidR="00D406EE">
        <w:rPr>
          <w:rFonts w:cs="Times New Roman"/>
        </w:rPr>
        <w:t xml:space="preserve"> </w:t>
      </w:r>
      <w:r w:rsidR="008F5DEA">
        <w:rPr>
          <w:rFonts w:cs="Times New Roman"/>
        </w:rPr>
        <w:fldChar w:fldCharType="begin"/>
      </w:r>
      <w:r w:rsidR="008F5DEA">
        <w:rPr>
          <w:rFonts w:cs="Times New Roman"/>
        </w:rPr>
        <w:instrText xml:space="preserve"> REF _Ref70604286 \r \h </w:instrText>
      </w:r>
      <w:r w:rsidR="008F5DEA">
        <w:rPr>
          <w:rFonts w:cs="Times New Roman"/>
        </w:rPr>
      </w:r>
      <w:r w:rsidR="008F5DEA">
        <w:rPr>
          <w:rFonts w:cs="Times New Roman"/>
        </w:rPr>
        <w:fldChar w:fldCharType="separate"/>
      </w:r>
      <w:r w:rsidR="008F5DEA">
        <w:rPr>
          <w:rFonts w:cs="Times New Roman"/>
        </w:rPr>
        <w:t>[10]</w:t>
      </w:r>
      <w:r w:rsidR="008F5DEA">
        <w:rPr>
          <w:rFonts w:cs="Times New Roman"/>
        </w:rPr>
        <w:fldChar w:fldCharType="end"/>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DF055A" w:rsidRDefault="00D406EE" w:rsidP="00DF055A">
      <w:pPr>
        <w:pStyle w:val="Szvegtrzs"/>
        <w:spacing w:line="360" w:lineRule="auto"/>
        <w:jc w:val="both"/>
        <w:rPr>
          <w:rFonts w:cs="Times New Roman"/>
        </w:rPr>
      </w:pPr>
      <w:r>
        <w:rPr>
          <w:rFonts w:cs="Times New Roman"/>
        </w:rPr>
        <w:t>Két különböző mód létezik, az első a cv2.CHAIN_APPROX_NONE</w:t>
      </w:r>
      <w:r w:rsidR="005421C7">
        <w:rPr>
          <w:rFonts w:cs="Times New Roman"/>
        </w:rPr>
        <w:t>, amely a megtalált elem összes határpontját eltárolja. Ez esetenként azonban felesleges, hiszen ha egy vonalat keresünk akkor nincs szükség az összes pontjának eltárolására. Elég számunkra, ha a végpontjait meghatározzuk. Ezt a cv2.CHAIN_APPROX_SIMPLE módszerrel tudjuk megvalósítani, amely eltávolítja az összes felesleges pontot és tömöríti a kontúrt, ezáltal memóriát takarít meg.</w:t>
      </w:r>
      <w:r w:rsidR="008F5DEA">
        <w:rPr>
          <w:rFonts w:cs="Times New Roman"/>
        </w:rPr>
        <w:t xml:space="preserve"> </w:t>
      </w:r>
      <w:r w:rsidR="008F5DEA">
        <w:rPr>
          <w:rFonts w:cs="Times New Roman"/>
        </w:rPr>
        <w:fldChar w:fldCharType="begin"/>
      </w:r>
      <w:r w:rsidR="008F5DEA">
        <w:rPr>
          <w:rFonts w:cs="Times New Roman"/>
        </w:rPr>
        <w:instrText xml:space="preserve"> REF _Ref70604286 \r \h </w:instrText>
      </w:r>
      <w:r w:rsidR="008F5DEA">
        <w:rPr>
          <w:rFonts w:cs="Times New Roman"/>
        </w:rPr>
      </w:r>
      <w:r w:rsidR="008F5DEA">
        <w:rPr>
          <w:rFonts w:cs="Times New Roman"/>
        </w:rPr>
        <w:fldChar w:fldCharType="separate"/>
      </w:r>
      <w:r w:rsidR="008F5DEA">
        <w:rPr>
          <w:rFonts w:cs="Times New Roman"/>
        </w:rPr>
        <w:t>[10]</w:t>
      </w:r>
      <w:r w:rsidR="008F5DEA">
        <w:rPr>
          <w:rFonts w:cs="Times New Roman"/>
        </w:rPr>
        <w:fldChar w:fldCharType="end"/>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E25726" w:rsidRDefault="00E25726" w:rsidP="00DF055A">
      <w:pPr>
        <w:pStyle w:val="Szvegtrzs"/>
        <w:spacing w:line="360" w:lineRule="auto"/>
        <w:jc w:val="both"/>
        <w:rPr>
          <w:rFonts w:cs="Times New Roman"/>
        </w:rPr>
      </w:pPr>
      <w:r w:rsidRPr="00E25726">
        <w:rPr>
          <w:rFonts w:cs="Times New Roman"/>
        </w:rPr>
        <w:t>A kontúrok megrajzolásához a cv2.drawContours</w:t>
      </w:r>
      <w:r>
        <w:rPr>
          <w:rFonts w:cs="Times New Roman"/>
        </w:rPr>
        <w:t>() függvényt használju</w:t>
      </w:r>
      <w:r w:rsidRPr="00E25726">
        <w:rPr>
          <w:rFonts w:cs="Times New Roman"/>
        </w:rPr>
        <w:t>k. Bár</w:t>
      </w:r>
      <w:r>
        <w:rPr>
          <w:rFonts w:cs="Times New Roman"/>
        </w:rPr>
        <w:t>milyen alakzat megrajzolására</w:t>
      </w:r>
      <w:r w:rsidRPr="00E25726">
        <w:rPr>
          <w:rFonts w:cs="Times New Roman"/>
        </w:rPr>
        <w:t xml:space="preserve"> használható, feltéve, hogy megvan</w:t>
      </w:r>
      <w:r>
        <w:rPr>
          <w:rFonts w:cs="Times New Roman"/>
        </w:rPr>
        <w:t>nak</w:t>
      </w:r>
      <w:r w:rsidRPr="00E25726">
        <w:rPr>
          <w:rFonts w:cs="Times New Roman"/>
        </w:rPr>
        <w:t xml:space="preserve"> a határpontja</w:t>
      </w:r>
      <w:r>
        <w:rPr>
          <w:rFonts w:cs="Times New Roman"/>
        </w:rPr>
        <w:t>i</w:t>
      </w:r>
      <w:r w:rsidRPr="00E25726">
        <w:rPr>
          <w:rFonts w:cs="Times New Roman"/>
        </w:rPr>
        <w:t>. Első argumentuma a forráskép, a második argumentum</w:t>
      </w:r>
      <w:r>
        <w:rPr>
          <w:rFonts w:cs="Times New Roman"/>
        </w:rPr>
        <w:t>a a kontúrok, amelyeket</w:t>
      </w:r>
      <w:r w:rsidRPr="00E25726">
        <w:rPr>
          <w:rFonts w:cs="Times New Roman"/>
        </w:rPr>
        <w:t xml:space="preserve"> listaként kell </w:t>
      </w:r>
      <w:r>
        <w:rPr>
          <w:rFonts w:cs="Times New Roman"/>
        </w:rPr>
        <w:t xml:space="preserve">neki </w:t>
      </w:r>
      <w:r w:rsidRPr="00E25726">
        <w:rPr>
          <w:rFonts w:cs="Times New Roman"/>
        </w:rPr>
        <w:t xml:space="preserve">átadni, a harmadik argumentum a kontúrindex, a többi argumentum pedig </w:t>
      </w:r>
      <w:r>
        <w:rPr>
          <w:rFonts w:cs="Times New Roman"/>
        </w:rPr>
        <w:t xml:space="preserve">a </w:t>
      </w:r>
      <w:r w:rsidRPr="00E25726">
        <w:rPr>
          <w:rFonts w:cs="Times New Roman"/>
        </w:rPr>
        <w:t xml:space="preserve">szín, </w:t>
      </w:r>
      <w:r>
        <w:rPr>
          <w:rFonts w:cs="Times New Roman"/>
        </w:rPr>
        <w:t>a vastagság és egyéb állítható paraméterek.</w:t>
      </w:r>
      <w:r w:rsidR="008F5DEA">
        <w:rPr>
          <w:rFonts w:cs="Times New Roman"/>
        </w:rPr>
        <w:t xml:space="preserve"> </w:t>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8B497D" w:rsidRDefault="008B497D" w:rsidP="008B497D">
      <w:pPr>
        <w:pStyle w:val="Szvegtrzs"/>
        <w:keepNext/>
        <w:spacing w:line="360" w:lineRule="auto"/>
        <w:jc w:val="center"/>
      </w:pPr>
      <w:r>
        <w:rPr>
          <w:rFonts w:cs="Times New Roman"/>
          <w:noProof/>
          <w:lang w:eastAsia="hu-HU" w:bidi="ar-SA"/>
        </w:rPr>
        <w:lastRenderedPageBreak/>
        <w:drawing>
          <wp:inline distT="0" distB="0" distL="0" distR="0" wp14:anchorId="6A8C8181" wp14:editId="2B5134C4">
            <wp:extent cx="5092852" cy="248412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ours.png"/>
                    <pic:cNvPicPr/>
                  </pic:nvPicPr>
                  <pic:blipFill>
                    <a:blip r:embed="rId11">
                      <a:extLst>
                        <a:ext uri="{28A0092B-C50C-407E-A947-70E740481C1C}">
                          <a14:useLocalDpi xmlns:a14="http://schemas.microsoft.com/office/drawing/2010/main" val="0"/>
                        </a:ext>
                      </a:extLst>
                    </a:blip>
                    <a:stretch>
                      <a:fillRect/>
                    </a:stretch>
                  </pic:blipFill>
                  <pic:spPr>
                    <a:xfrm>
                      <a:off x="0" y="0"/>
                      <a:ext cx="5102446" cy="2488800"/>
                    </a:xfrm>
                    <a:prstGeom prst="rect">
                      <a:avLst/>
                    </a:prstGeom>
                  </pic:spPr>
                </pic:pic>
              </a:graphicData>
            </a:graphic>
          </wp:inline>
        </w:drawing>
      </w:r>
    </w:p>
    <w:p w:rsidR="008B497D" w:rsidRDefault="008B497D" w:rsidP="008B497D">
      <w:pPr>
        <w:pStyle w:val="Kpalrs"/>
        <w:jc w:val="center"/>
        <w:rPr>
          <w:rFonts w:ascii="Times New Roman" w:hAnsi="Times New Roman" w:cs="Times New Roman"/>
          <w:sz w:val="20"/>
          <w:szCs w:val="20"/>
        </w:rPr>
      </w:pPr>
      <w:r w:rsidRPr="008B497D">
        <w:rPr>
          <w:rFonts w:ascii="Times New Roman" w:hAnsi="Times New Roman" w:cs="Times New Roman"/>
          <w:sz w:val="20"/>
          <w:szCs w:val="20"/>
        </w:rPr>
        <w:fldChar w:fldCharType="begin"/>
      </w:r>
      <w:r w:rsidRPr="008B497D">
        <w:rPr>
          <w:rFonts w:ascii="Times New Roman" w:hAnsi="Times New Roman" w:cs="Times New Roman"/>
          <w:sz w:val="20"/>
          <w:szCs w:val="20"/>
        </w:rPr>
        <w:instrText xml:space="preserve"> SEQ ábra \* ARABIC </w:instrText>
      </w:r>
      <w:r w:rsidRPr="008B497D">
        <w:rPr>
          <w:rFonts w:ascii="Times New Roman" w:hAnsi="Times New Roman" w:cs="Times New Roman"/>
          <w:sz w:val="20"/>
          <w:szCs w:val="20"/>
        </w:rPr>
        <w:fldChar w:fldCharType="separate"/>
      </w:r>
      <w:r w:rsidR="001F5C20">
        <w:rPr>
          <w:rFonts w:ascii="Times New Roman" w:hAnsi="Times New Roman" w:cs="Times New Roman"/>
          <w:noProof/>
          <w:sz w:val="20"/>
          <w:szCs w:val="20"/>
        </w:rPr>
        <w:t>4</w:t>
      </w:r>
      <w:r w:rsidRPr="008B497D">
        <w:rPr>
          <w:rFonts w:ascii="Times New Roman" w:hAnsi="Times New Roman" w:cs="Times New Roman"/>
          <w:sz w:val="20"/>
          <w:szCs w:val="20"/>
        </w:rPr>
        <w:fldChar w:fldCharType="end"/>
      </w:r>
      <w:r w:rsidRPr="008B497D">
        <w:rPr>
          <w:rFonts w:ascii="Times New Roman" w:hAnsi="Times New Roman" w:cs="Times New Roman"/>
          <w:sz w:val="20"/>
          <w:szCs w:val="20"/>
        </w:rPr>
        <w:t>. ábra: Példa a kontúrok keresésére és megrajzolására OpenCV használatával</w:t>
      </w:r>
    </w:p>
    <w:p w:rsidR="008B497D" w:rsidRPr="008B497D" w:rsidRDefault="008B497D" w:rsidP="008B497D">
      <w:pPr>
        <w:pStyle w:val="Kpalrs"/>
        <w:jc w:val="center"/>
        <w:rPr>
          <w:rFonts w:ascii="Times New Roman" w:hAnsi="Times New Roman" w:cs="Times New Roman"/>
          <w:sz w:val="20"/>
          <w:szCs w:val="20"/>
        </w:rPr>
      </w:pPr>
      <w:r>
        <w:rPr>
          <w:rFonts w:ascii="Times New Roman" w:hAnsi="Times New Roman" w:cs="Times New Roman"/>
          <w:sz w:val="20"/>
          <w:szCs w:val="20"/>
        </w:rPr>
        <w:t>Forrás: https://robottini.altervista.org/wp-content/uploads/2012/05/contours.png (megtekintve: 2021.04.27.)</w:t>
      </w:r>
    </w:p>
    <w:p w:rsidR="00EE00AF" w:rsidRDefault="00EE00AF" w:rsidP="00DF055A">
      <w:pPr>
        <w:pStyle w:val="Szvegtrzs"/>
        <w:spacing w:line="360" w:lineRule="auto"/>
        <w:jc w:val="both"/>
        <w:rPr>
          <w:rFonts w:cs="Times New Roman"/>
        </w:rPr>
      </w:pPr>
    </w:p>
    <w:p w:rsidR="00324D1D" w:rsidRDefault="0015099B" w:rsidP="00B52274">
      <w:pPr>
        <w:pStyle w:val="Cmsor2"/>
        <w:numPr>
          <w:ilvl w:val="1"/>
          <w:numId w:val="4"/>
        </w:numPr>
        <w:ind w:left="0" w:firstLine="0"/>
        <w:rPr>
          <w:rFonts w:ascii="Times New Roman" w:hAnsi="Times New Roman" w:cs="Times New Roman"/>
        </w:rPr>
      </w:pPr>
      <w:bookmarkStart w:id="24" w:name="_Toc86750441"/>
      <w:r>
        <w:rPr>
          <w:rFonts w:ascii="Times New Roman" w:hAnsi="Times New Roman" w:cs="Times New Roman"/>
        </w:rPr>
        <w:t xml:space="preserve">Konvolúciós </w:t>
      </w:r>
      <w:r w:rsidR="00DD087B">
        <w:rPr>
          <w:rFonts w:ascii="Times New Roman" w:hAnsi="Times New Roman" w:cs="Times New Roman"/>
        </w:rPr>
        <w:t>n</w:t>
      </w:r>
      <w:r w:rsidR="00324D1D" w:rsidRPr="00B52274">
        <w:rPr>
          <w:rFonts w:ascii="Times New Roman" w:hAnsi="Times New Roman" w:cs="Times New Roman"/>
        </w:rPr>
        <w:t>eurális hálózat</w:t>
      </w:r>
      <w:bookmarkEnd w:id="24"/>
    </w:p>
    <w:p w:rsidR="002524C2" w:rsidRPr="002524C2" w:rsidRDefault="002524C2" w:rsidP="002524C2"/>
    <w:p w:rsidR="00B52274" w:rsidRDefault="00E1512F" w:rsidP="00DF7542">
      <w:pPr>
        <w:spacing w:after="120" w:line="360" w:lineRule="auto"/>
        <w:jc w:val="both"/>
      </w:pPr>
      <w:r>
        <w:t xml:space="preserve">Az objektum </w:t>
      </w:r>
      <w:r w:rsidR="00DF7542">
        <w:t>felismerés</w:t>
      </w:r>
      <w:r w:rsidRPr="00E1512F">
        <w:t xml:space="preserve"> célja a célobjektumok detektálása a képfeldolgozás és a mintafelismerés el</w:t>
      </w:r>
      <w:r w:rsidR="00DF7542">
        <w:t>emeivel</w:t>
      </w:r>
      <w:r w:rsidRPr="00E1512F">
        <w:t xml:space="preserve"> és módszereivel,</w:t>
      </w:r>
      <w:r w:rsidR="00DF7542">
        <w:t xml:space="preserve"> valamint</w:t>
      </w:r>
      <w:r w:rsidRPr="00E1512F">
        <w:t xml:space="preserve"> az objektumok szemantikai kategóriáinak meghatározása és a célobjektum konkrét helyzetének megjelölése a képen.</w:t>
      </w:r>
      <w:r w:rsidR="00DF7542">
        <w:t xml:space="preserve"> Gyakorlati alkalmazásban nagy</w:t>
      </w:r>
      <w:r w:rsidR="00DF7542" w:rsidRPr="00DF7542">
        <w:t xml:space="preserve"> kihívást jelent a számítógépes technológia használata az objektumok automatikus felismerésére.</w:t>
      </w:r>
      <w:r w:rsidR="00DF7542">
        <w:t xml:space="preserve"> </w:t>
      </w:r>
      <w:r w:rsidR="00DF7542" w:rsidRPr="00DF7542">
        <w:t xml:space="preserve">A komplex háttér, a </w:t>
      </w:r>
      <w:r w:rsidR="00DF7542">
        <w:t xml:space="preserve">zavaró </w:t>
      </w:r>
      <w:r w:rsidR="00DF7542" w:rsidRPr="00DF7542">
        <w:t>zaj</w:t>
      </w:r>
      <w:r w:rsidR="00DF7542">
        <w:t>ok, az alacsony felbontás</w:t>
      </w:r>
      <w:r w:rsidR="00DF7542" w:rsidRPr="00DF7542">
        <w:t xml:space="preserve">, a </w:t>
      </w:r>
      <w:r w:rsidR="00DF7542">
        <w:t>méretek és a</w:t>
      </w:r>
      <w:r w:rsidR="00DF7542" w:rsidRPr="00DF7542">
        <w:t xml:space="preserve"> </w:t>
      </w:r>
      <w:r w:rsidR="00DF7542">
        <w:t>pozíciók</w:t>
      </w:r>
      <w:r w:rsidR="00DF7542" w:rsidRPr="00DF7542">
        <w:t xml:space="preserve"> változásai </w:t>
      </w:r>
      <w:r w:rsidR="00DF7542">
        <w:t>is</w:t>
      </w:r>
      <w:r w:rsidR="00DF7542" w:rsidRPr="00DF7542">
        <w:t xml:space="preserve"> mind komolyan befo</w:t>
      </w:r>
      <w:r w:rsidR="00DF7542">
        <w:t>lyásolják az objektumok észlelését</w:t>
      </w:r>
      <w:r w:rsidR="00DF7542" w:rsidRPr="00DF7542">
        <w:t>.</w:t>
      </w:r>
      <w:r w:rsidR="00DF7542">
        <w:t xml:space="preserve"> A hagyományos módszer egy kézzel készített funkción alapul, amely egyes nehézségeket nem kezel jól, és általános használatra sem a legalkalmasabb. Emiatt számos módszert dolgoztak ki az objektum észlelés teljesítményének javítására.</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29645F" w:rsidRDefault="0029645F" w:rsidP="00DF7542">
      <w:pPr>
        <w:spacing w:after="120" w:line="360" w:lineRule="auto"/>
        <w:jc w:val="both"/>
      </w:pPr>
      <w:r>
        <w:t xml:space="preserve">A kovolúciós neurális hálózat (Convolutional Neural Network) egy olyan mély tanulási modell, amely képes a hierarchikus tanulásra, valamint kutatások bizonyítják, hogy az általa használt funkciók jobban alkalmazhatóak az objektumokok szegmentálására és felismerésére, mint a kézzel készített verzió.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15099B" w:rsidRDefault="0029645F" w:rsidP="00540825">
      <w:pPr>
        <w:pStyle w:val="Szvegtrzs"/>
        <w:spacing w:line="360" w:lineRule="auto"/>
        <w:jc w:val="both"/>
      </w:pPr>
      <w:r w:rsidRPr="0029645F">
        <w:t xml:space="preserve">A </w:t>
      </w:r>
      <w:r w:rsidR="00834B39">
        <w:t>gépi</w:t>
      </w:r>
      <w:r w:rsidR="005116C4">
        <w:t xml:space="preserve"> látás területén a jellemzők</w:t>
      </w:r>
      <w:r w:rsidRPr="0029645F">
        <w:t xml:space="preserve"> kinyerése és osztályozása mindig is nagyon fontos kutatási irány volt. A hagyományos képfeldolgozási feladatokban a kinyert jellemzők gyakran előre megtervezett jellemzők, statisztikai törvényszerűségek vagy előzetes ismeretek alapján</w:t>
      </w:r>
      <w:r w:rsidR="00834B39">
        <w:t xml:space="preserve"> történtek</w:t>
      </w:r>
      <w:r w:rsidRPr="0029645F">
        <w:t>. Tehát nem képes az eredeti kép</w:t>
      </w:r>
      <w:r w:rsidR="00834B39">
        <w:t xml:space="preserve"> </w:t>
      </w:r>
      <w:r w:rsidRPr="0029645F">
        <w:t>információ</w:t>
      </w:r>
      <w:r w:rsidR="00834B39">
        <w:t>i</w:t>
      </w:r>
      <w:r w:rsidRPr="0029645F">
        <w:t>t átfog</w:t>
      </w:r>
      <w:r w:rsidR="00E6768D">
        <w:t xml:space="preserve">óan és pontosan ábrázolni.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29645F" w:rsidRDefault="00E6768D" w:rsidP="00540825">
      <w:pPr>
        <w:pStyle w:val="Szvegtrzs"/>
        <w:spacing w:line="360" w:lineRule="auto"/>
        <w:jc w:val="both"/>
      </w:pPr>
      <w:r>
        <w:lastRenderedPageBreak/>
        <w:t>A Convolution</w:t>
      </w:r>
      <w:r w:rsidR="00540825">
        <w:t>al</w:t>
      </w:r>
      <w:r>
        <w:t xml:space="preserve"> Neural Network (továbbiakban CNN)</w:t>
      </w:r>
      <w:r w:rsidR="0029645F" w:rsidRPr="0029645F">
        <w:t xml:space="preserve"> egy végpontok közötti tanulási modellt nyújt, amelyben a paraméterek a gradiens ereszkedési módszerrel oktathatók. A jól képzett CNN teljesebben elsajátíthatja a kép jellemzőit, és úgy tekinthetünk rá, mint egy </w:t>
      </w:r>
      <w:r w:rsidR="00834B39">
        <w:t>fejlettebb</w:t>
      </w:r>
      <w:r w:rsidR="0029645F" w:rsidRPr="0029645F">
        <w:t xml:space="preserve"> fekete dobozra, amely ki</w:t>
      </w:r>
      <w:r w:rsidR="00834B39">
        <w:t xml:space="preserve"> is </w:t>
      </w:r>
      <w:r w:rsidR="005116C4">
        <w:t>bontja a jellemzőket</w:t>
      </w:r>
      <w:r w:rsidR="0029645F" w:rsidRPr="0029645F">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540825" w:rsidRDefault="00540825" w:rsidP="00540825">
      <w:pPr>
        <w:pStyle w:val="Szvegtrzs"/>
        <w:spacing w:line="360" w:lineRule="auto"/>
        <w:jc w:val="both"/>
      </w:pPr>
      <w:r w:rsidRPr="00540825">
        <w:t>Az ideghálózat fontos ágaként a CNN növeli a befogadó mező és a megosztott súly fogalmát, ami nemcsak nagymértékben csökkenti a</w:t>
      </w:r>
      <w:r>
        <w:t xml:space="preserve"> tanítás</w:t>
      </w:r>
      <w:r w:rsidRPr="00540825">
        <w:t xml:space="preserve"> paramétereit, hanem csökkenti a hálózati modell komplexitását is. Az egyes rétegek jellemzői az előző réteg helyi területéből (befogadó mezőből) származnak a konvolúciós kernel súlyának megosztásával. Ezek a jellemzők teszik a CNN-t alkalmassá a kép jellemzőinek me</w:t>
      </w:r>
      <w:r>
        <w:t>gtanulására és reprezentálására.</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540825" w:rsidRDefault="00540825" w:rsidP="00540825">
      <w:pPr>
        <w:pStyle w:val="Szvegtrzs"/>
        <w:spacing w:line="360" w:lineRule="auto"/>
        <w:jc w:val="both"/>
      </w:pPr>
      <w:r w:rsidRPr="00540825">
        <w:t>Egy tipikus CNN-ben az első néhány réteg általában váltakozó konvolúciós és összevonási réteg, és a kimeneti réteg közelében lévő hálózat utolsó rétege</w:t>
      </w:r>
      <w:r>
        <w:t>i</w:t>
      </w:r>
      <w:r w:rsidRPr="00540825">
        <w:t xml:space="preserve"> általában</w:t>
      </w:r>
      <w:r>
        <w:t xml:space="preserve"> egy</w:t>
      </w:r>
      <w:r w:rsidRPr="00540825">
        <w:t xml:space="preserve"> teljesen összekapcsolt hálóza</w:t>
      </w:r>
      <w:r w:rsidR="007E7700">
        <w:t>t. A CNN oktatása főként az előterjesztő (Forward Propagation)</w:t>
      </w:r>
      <w:r w:rsidRPr="00540825">
        <w:t xml:space="preserve"> és a </w:t>
      </w:r>
      <w:r w:rsidR="007E7700">
        <w:t>visszaterjesztő</w:t>
      </w:r>
      <w:r w:rsidRPr="00540825">
        <w:t xml:space="preserve"> (Back Propagation) algoritmust használja a rétegkapcsolati súlyok, torzítás és egy</w:t>
      </w:r>
      <w:r w:rsidR="003C4D88">
        <w:t xml:space="preserve">éb paraméterek megismerésére. Az oktatás </w:t>
      </w:r>
      <w:r w:rsidRPr="00540825">
        <w:t xml:space="preserve">egy felügyelt tanulási folyamat, amely megköveteli a képadatok bevitelét és a megfelelő címkéket a hálózati paraméterek optimalizálásához, </w:t>
      </w:r>
      <w:r w:rsidR="003C4D88">
        <w:t xml:space="preserve">melyek alapján </w:t>
      </w:r>
      <w:r w:rsidRPr="00540825">
        <w:t xml:space="preserve">végül </w:t>
      </w:r>
      <w:r w:rsidR="003C4D88">
        <w:t xml:space="preserve">egy </w:t>
      </w:r>
      <w:r w:rsidRPr="00540825">
        <w:t>optimalizált súlyú modellt kap</w:t>
      </w:r>
      <w:r w:rsidR="003C4D88">
        <w:t>unk</w:t>
      </w:r>
      <w:r w:rsidRPr="00540825">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CC2DAC" w:rsidRDefault="004A0377" w:rsidP="00CC2DAC">
      <w:pPr>
        <w:pStyle w:val="Szvegtrzs"/>
        <w:spacing w:line="360" w:lineRule="auto"/>
        <w:jc w:val="both"/>
      </w:pPr>
      <w:r w:rsidRPr="004A0377">
        <w:t xml:space="preserve">A CNN különböző funkcionális rétegstruktúrából áll. A tipikus CNN rendelkezik konvolúciós réteggel, </w:t>
      </w:r>
      <w:r>
        <w:t>összevonási</w:t>
      </w:r>
      <w:r w:rsidRPr="004A0377">
        <w:t xml:space="preserve"> réteggel és teljesen összekapcsolt réteggel. A CNN azonban számos új réteget ad</w:t>
      </w:r>
      <w:r>
        <w:t>hat</w:t>
      </w:r>
      <w:r w:rsidRPr="004A0377">
        <w:t xml:space="preserve"> hozzá az evolúció és a fejlesztés folyamatához, például az </w:t>
      </w:r>
      <w:r w:rsidR="00D23A15">
        <w:t xml:space="preserve">SPP (Spatial Pyramid Pooling) </w:t>
      </w:r>
      <w:r w:rsidRPr="004A0377">
        <w:t>réteget, a ROI (Region of Interest) egyesítő rétegét és a R-CNN</w:t>
      </w:r>
      <w:r w:rsidR="00D23A15">
        <w:t xml:space="preserve"> (Region Based Convolusional Neural Network)</w:t>
      </w:r>
      <w:r w:rsidRPr="004A0377">
        <w:t xml:space="preserve"> réteg</w:t>
      </w:r>
      <w:r>
        <w:t>et</w:t>
      </w:r>
      <w:r w:rsidRPr="004A0377">
        <w:t>. A hagyományos CNN szerkezet javításával jobb teljesítmény érhető el</w:t>
      </w:r>
      <w:r>
        <w:t xml:space="preserve"> a specifikus problémák megoldására</w:t>
      </w:r>
      <w:r w:rsidRPr="004A0377">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96480E" w:rsidRDefault="00CC2DAC" w:rsidP="00CC2DAC">
      <w:pPr>
        <w:widowControl/>
        <w:suppressAutoHyphens w:val="0"/>
      </w:pPr>
      <w:r>
        <w:br w:type="page"/>
      </w:r>
    </w:p>
    <w:p w:rsidR="00585478" w:rsidRDefault="0096480E" w:rsidP="0015099B">
      <w:pPr>
        <w:pStyle w:val="Cmsor3"/>
        <w:numPr>
          <w:ilvl w:val="2"/>
          <w:numId w:val="4"/>
        </w:numPr>
        <w:ind w:left="0" w:firstLine="0"/>
        <w:rPr>
          <w:rFonts w:ascii="Times New Roman" w:hAnsi="Times New Roman" w:cs="Times New Roman"/>
          <w:color w:val="000000" w:themeColor="text1"/>
        </w:rPr>
      </w:pPr>
      <w:bookmarkStart w:id="25" w:name="_Toc86750442"/>
      <w:r w:rsidRPr="0096480E">
        <w:rPr>
          <w:rFonts w:ascii="Times New Roman" w:hAnsi="Times New Roman" w:cs="Times New Roman"/>
          <w:color w:val="000000" w:themeColor="text1"/>
        </w:rPr>
        <w:lastRenderedPageBreak/>
        <w:t>A hagyományos CNN szerkezete</w:t>
      </w:r>
      <w:bookmarkEnd w:id="25"/>
    </w:p>
    <w:p w:rsidR="00D02859" w:rsidRPr="00D02859" w:rsidRDefault="00D02859" w:rsidP="00D02859">
      <w:pPr>
        <w:pStyle w:val="Szvegtrzs"/>
      </w:pPr>
    </w:p>
    <w:p w:rsidR="00D02859" w:rsidRDefault="00D02859" w:rsidP="00CC2DAC">
      <w:pPr>
        <w:pStyle w:val="Szvegtrzs"/>
        <w:keepNext/>
        <w:jc w:val="center"/>
      </w:pPr>
      <w:r>
        <w:rPr>
          <w:noProof/>
          <w:lang w:eastAsia="hu-HU" w:bidi="ar-SA"/>
        </w:rPr>
        <w:drawing>
          <wp:inline distT="0" distB="0" distL="0" distR="0" wp14:anchorId="65621A31" wp14:editId="7F93C594">
            <wp:extent cx="5269009" cy="2476500"/>
            <wp:effectExtent l="0" t="0" r="825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_layers.png"/>
                    <pic:cNvPicPr/>
                  </pic:nvPicPr>
                  <pic:blipFill>
                    <a:blip r:embed="rId12">
                      <a:extLst>
                        <a:ext uri="{28A0092B-C50C-407E-A947-70E740481C1C}">
                          <a14:useLocalDpi xmlns:a14="http://schemas.microsoft.com/office/drawing/2010/main" val="0"/>
                        </a:ext>
                      </a:extLst>
                    </a:blip>
                    <a:stretch>
                      <a:fillRect/>
                    </a:stretch>
                  </pic:blipFill>
                  <pic:spPr>
                    <a:xfrm>
                      <a:off x="0" y="0"/>
                      <a:ext cx="5275341" cy="2479476"/>
                    </a:xfrm>
                    <a:prstGeom prst="rect">
                      <a:avLst/>
                    </a:prstGeom>
                  </pic:spPr>
                </pic:pic>
              </a:graphicData>
            </a:graphic>
          </wp:inline>
        </w:drawing>
      </w:r>
    </w:p>
    <w:p w:rsidR="0096480E" w:rsidRDefault="00D02859" w:rsidP="00D02859">
      <w:pPr>
        <w:pStyle w:val="Kpalrs"/>
        <w:jc w:val="center"/>
        <w:rPr>
          <w:rFonts w:ascii="Times New Roman" w:hAnsi="Times New Roman" w:cs="Times New Roman"/>
          <w:sz w:val="20"/>
          <w:szCs w:val="20"/>
        </w:rPr>
      </w:pPr>
      <w:r w:rsidRPr="00D02859">
        <w:rPr>
          <w:rFonts w:ascii="Times New Roman" w:hAnsi="Times New Roman" w:cs="Times New Roman"/>
          <w:sz w:val="20"/>
          <w:szCs w:val="20"/>
        </w:rPr>
        <w:fldChar w:fldCharType="begin"/>
      </w:r>
      <w:r w:rsidRPr="00D02859">
        <w:rPr>
          <w:rFonts w:ascii="Times New Roman" w:hAnsi="Times New Roman" w:cs="Times New Roman"/>
          <w:sz w:val="20"/>
          <w:szCs w:val="20"/>
        </w:rPr>
        <w:instrText xml:space="preserve"> SEQ ábra \* ARABIC </w:instrText>
      </w:r>
      <w:r w:rsidRPr="00D02859">
        <w:rPr>
          <w:rFonts w:ascii="Times New Roman" w:hAnsi="Times New Roman" w:cs="Times New Roman"/>
          <w:sz w:val="20"/>
          <w:szCs w:val="20"/>
        </w:rPr>
        <w:fldChar w:fldCharType="separate"/>
      </w:r>
      <w:r w:rsidR="001F5C20">
        <w:rPr>
          <w:rFonts w:ascii="Times New Roman" w:hAnsi="Times New Roman" w:cs="Times New Roman"/>
          <w:noProof/>
          <w:sz w:val="20"/>
          <w:szCs w:val="20"/>
        </w:rPr>
        <w:t>5</w:t>
      </w:r>
      <w:r w:rsidRPr="00D02859">
        <w:rPr>
          <w:rFonts w:ascii="Times New Roman" w:hAnsi="Times New Roman" w:cs="Times New Roman"/>
          <w:sz w:val="20"/>
          <w:szCs w:val="20"/>
        </w:rPr>
        <w:fldChar w:fldCharType="end"/>
      </w:r>
      <w:r w:rsidRPr="00D02859">
        <w:rPr>
          <w:rFonts w:ascii="Times New Roman" w:hAnsi="Times New Roman" w:cs="Times New Roman"/>
          <w:sz w:val="20"/>
          <w:szCs w:val="20"/>
        </w:rPr>
        <w:t>. ábra: A hagyományos CNN rétegei</w:t>
      </w:r>
    </w:p>
    <w:p w:rsidR="00D02859" w:rsidRPr="00D02859" w:rsidRDefault="00BF08D7" w:rsidP="004C317B">
      <w:pPr>
        <w:pStyle w:val="Kpalrs"/>
        <w:jc w:val="center"/>
        <w:rPr>
          <w:rFonts w:ascii="Times New Roman" w:hAnsi="Times New Roman" w:cs="Times New Roman"/>
          <w:sz w:val="20"/>
          <w:szCs w:val="20"/>
        </w:rPr>
      </w:pPr>
      <w:r>
        <w:rPr>
          <w:rFonts w:ascii="Times New Roman" w:hAnsi="Times New Roman" w:cs="Times New Roman"/>
          <w:sz w:val="20"/>
          <w:szCs w:val="20"/>
        </w:rPr>
        <w:t>F</w:t>
      </w:r>
      <w:r w:rsidR="00D02859">
        <w:rPr>
          <w:rFonts w:ascii="Times New Roman" w:hAnsi="Times New Roman" w:cs="Times New Roman"/>
          <w:sz w:val="20"/>
          <w:szCs w:val="20"/>
        </w:rPr>
        <w:t>orrás:</w:t>
      </w:r>
      <w:r w:rsidR="004C317B" w:rsidRPr="004C317B">
        <w:t xml:space="preserve"> </w:t>
      </w:r>
      <w:r w:rsidR="004C317B" w:rsidRPr="004C317B">
        <w:rPr>
          <w:rFonts w:ascii="Times New Roman" w:hAnsi="Times New Roman" w:cs="Times New Roman"/>
          <w:sz w:val="20"/>
          <w:szCs w:val="20"/>
        </w:rPr>
        <w:t xml:space="preserve">https://i0.wp.com/developersbreach.com/wp-content/uploads/2020/08/cnn_banner.png?fit=1200%2C564&amp;ssl=1 </w:t>
      </w:r>
      <w:r w:rsidR="004C317B">
        <w:rPr>
          <w:rFonts w:ascii="Times New Roman" w:hAnsi="Times New Roman" w:cs="Times New Roman"/>
          <w:sz w:val="20"/>
          <w:szCs w:val="20"/>
        </w:rPr>
        <w:t>(megtekintve: 2021.04.27.)</w:t>
      </w:r>
    </w:p>
    <w:p w:rsidR="00D02859" w:rsidRDefault="00D02859" w:rsidP="004C317B">
      <w:pPr>
        <w:pStyle w:val="Szvegtrzs"/>
        <w:jc w:val="center"/>
      </w:pPr>
    </w:p>
    <w:p w:rsidR="001652BB" w:rsidRPr="000B66BD" w:rsidRDefault="001652BB" w:rsidP="000B66BD">
      <w:pPr>
        <w:pStyle w:val="Szvegtrzs"/>
        <w:spacing w:line="360" w:lineRule="auto"/>
        <w:jc w:val="both"/>
        <w:rPr>
          <w:rFonts w:cs="Times New Roman"/>
        </w:rPr>
      </w:pPr>
      <w:r w:rsidRPr="000B66BD">
        <w:rPr>
          <w:rFonts w:cs="Times New Roman"/>
        </w:rPr>
        <w:t>Amint az ábrán látható, a tipikus CNN struktúra főként a bemeneti rétegből, a konvolúciós rétegből, az összevonási rétegből, a teljesen összekapcsolt rétegből és a kimeneti rétegből áll.</w:t>
      </w:r>
      <w:r w:rsidR="00F967D7" w:rsidRPr="000B66BD">
        <w:rPr>
          <w:rFonts w:cs="Times New Roman"/>
        </w:rPr>
        <w:t xml:space="preserve"> A konvolúciós ideghálózat bemenete általában az eredeti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ln</m:t>
            </m:r>
          </m:sub>
        </m:sSub>
      </m:oMath>
      <w:r w:rsidR="00A8712C" w:rsidRPr="000B66BD">
        <w:rPr>
          <w:rFonts w:cs="Times New Roman"/>
        </w:rPr>
        <w:t xml:space="preserve"> </w:t>
      </w:r>
      <w:r w:rsidR="00F967D7" w:rsidRPr="000B66BD">
        <w:rPr>
          <w:rFonts w:cs="Times New Roman"/>
        </w:rPr>
        <w:t xml:space="preserve">kép.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5116C4">
        <w:rPr>
          <w:rFonts w:cs="Times New Roman"/>
        </w:rPr>
        <w:t xml:space="preserve"> az l-edik réteg j-edik jellemző</w:t>
      </w:r>
      <w:r w:rsidR="00F967D7" w:rsidRPr="000B66BD">
        <w:rPr>
          <w:rFonts w:cs="Times New Roman"/>
        </w:rPr>
        <w:t xml:space="preserve">térképét jelöli. Feltételezzük, hogy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A8712C" w:rsidRPr="000B66BD">
        <w:rPr>
          <w:rFonts w:cs="Times New Roman"/>
        </w:rPr>
        <w:t xml:space="preserve"> egy </w:t>
      </w:r>
      <w:r w:rsidR="005116C4">
        <w:rPr>
          <w:rFonts w:cs="Times New Roman"/>
        </w:rPr>
        <w:t>jellemző</w:t>
      </w:r>
      <w:r w:rsidR="00A8712C" w:rsidRPr="000B66BD">
        <w:rPr>
          <w:rFonts w:cs="Times New Roman"/>
        </w:rPr>
        <w:t xml:space="preserve">térkép a konvolúciós rétegen, és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A8712C" w:rsidRPr="000B66BD">
        <w:rPr>
          <w:rFonts w:cs="Times New Roman"/>
        </w:rPr>
        <w:t xml:space="preserve"> az alábbiak szerint generálódik:</w:t>
      </w:r>
    </w:p>
    <w:p w:rsidR="00A8712C" w:rsidRDefault="00A8712C" w:rsidP="000B66BD">
      <w:pPr>
        <w:pStyle w:val="Szvegtrzs"/>
        <w:tabs>
          <w:tab w:val="center" w:pos="4395"/>
          <w:tab w:val="right" w:pos="8789"/>
        </w:tabs>
        <w:spacing w:line="360" w:lineRule="auto"/>
        <w:jc w:val="both"/>
      </w:pPr>
      <w:r w:rsidRPr="000B66BD">
        <w:rPr>
          <w:rFonts w:cs="Times New Roman"/>
        </w:rPr>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=f(</m:t>
        </m:r>
        <m:nary>
          <m:naryPr>
            <m:chr m:val="∑"/>
            <m:limLoc m:val="undOvr"/>
            <m:supHide m:val="1"/>
            <m:ctrlPr>
              <w:rPr>
                <w:rFonts w:ascii="Cambria Math" w:hAnsi="Cambria Math" w:cs="Times New Roman"/>
                <w:i/>
              </w:rPr>
            </m:ctrlPr>
          </m:naryPr>
          <m:sub>
            <m:r>
              <w:rPr>
                <w:rFonts w:ascii="Cambria Math" w:hAnsi="Cambria Math" w:cs="Times New Roman"/>
              </w:rPr>
              <m:t>i∈Mj</m:t>
            </m:r>
          </m:sub>
          <m:sup/>
          <m:e>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e>
        </m:nary>
        <m:r>
          <w:rPr>
            <w:rFonts w:ascii="Cambria Math" w:hAnsi="Cambria Math" w:cs="Times New Roman"/>
          </w:rPr>
          <m:t>)</m:t>
        </m:r>
      </m:oMath>
      <w:r>
        <w:tab/>
        <w:t>(8)</w:t>
      </w:r>
    </w:p>
    <w:p w:rsidR="00A8712C" w:rsidRPr="000B66BD" w:rsidRDefault="00EC5B29" w:rsidP="000B66BD">
      <w:pPr>
        <w:pStyle w:val="Szvegtrzs"/>
        <w:tabs>
          <w:tab w:val="center" w:pos="4395"/>
          <w:tab w:val="right" w:pos="8789"/>
        </w:tabs>
        <w:spacing w:line="360" w:lineRule="auto"/>
        <w:jc w:val="both"/>
        <w:rPr>
          <w:rFonts w:cs="Times New Roman"/>
        </w:rPr>
      </w:pPr>
      <w:r w:rsidRPr="000B66BD">
        <w:rPr>
          <w:rFonts w:cs="Times New Roman"/>
        </w:rPr>
        <w:t xml:space="preserve">A </w:t>
      </w:r>
      <m:oMath>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l</m:t>
            </m:r>
          </m:sup>
        </m:sSup>
      </m:oMath>
      <w:r w:rsidRPr="000B66BD">
        <w:rPr>
          <w:rFonts w:cs="Times New Roman"/>
        </w:rPr>
        <w:t xml:space="preserve"> az l réteg funkció térképének megfelelő súlymátrix, a * a konvolúció szimbóluma, amely specifikus szűrőket ad az l-1 funkció térképeihez, majd a számított eredményeket hozzáadjuk a </w:t>
      </w:r>
      <m:oMath>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oMath>
      <w:r w:rsidRPr="000B66BD">
        <w:rPr>
          <w:rFonts w:cs="Times New Roman"/>
        </w:rPr>
        <w:t xml:space="preserve"> eltéréshez, végül az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Pr="000B66BD">
        <w:rPr>
          <w:rFonts w:cs="Times New Roman"/>
        </w:rPr>
        <w:t xml:space="preserve"> –t az f(x) függvény nem lineáris aktiváló műveleteivel kapjuk meg.</w:t>
      </w:r>
      <w:r w:rsidR="008F5DEA">
        <w:rPr>
          <w:rFonts w:cs="Times New Roman"/>
        </w:rPr>
        <w:t xml:space="preserve"> </w:t>
      </w:r>
      <w:r w:rsidR="008F5DEA">
        <w:rPr>
          <w:rFonts w:cs="Times New Roman"/>
        </w:rPr>
        <w:fldChar w:fldCharType="begin"/>
      </w:r>
      <w:r w:rsidR="008F5DEA">
        <w:rPr>
          <w:rFonts w:cs="Times New Roman"/>
        </w:rPr>
        <w:instrText xml:space="preserve"> REF _Ref70604655 \r \h </w:instrText>
      </w:r>
      <w:r w:rsidR="008F5DEA">
        <w:rPr>
          <w:rFonts w:cs="Times New Roman"/>
        </w:rPr>
      </w:r>
      <w:r w:rsidR="008F5DEA">
        <w:rPr>
          <w:rFonts w:cs="Times New Roman"/>
        </w:rPr>
        <w:fldChar w:fldCharType="separate"/>
      </w:r>
      <w:r w:rsidR="008F5DEA">
        <w:rPr>
          <w:rFonts w:cs="Times New Roman"/>
        </w:rPr>
        <w:t>[13]</w:t>
      </w:r>
      <w:r w:rsidR="008F5DEA">
        <w:rPr>
          <w:rFonts w:cs="Times New Roman"/>
        </w:rPr>
        <w:fldChar w:fldCharType="end"/>
      </w:r>
    </w:p>
    <w:p w:rsidR="00EC5B29" w:rsidRDefault="00EC5B29" w:rsidP="000B66BD">
      <w:pPr>
        <w:pStyle w:val="Szvegtrzs"/>
        <w:tabs>
          <w:tab w:val="center" w:pos="4395"/>
          <w:tab w:val="right" w:pos="8789"/>
        </w:tabs>
        <w:spacing w:line="360" w:lineRule="auto"/>
        <w:jc w:val="both"/>
        <w:rPr>
          <w:rFonts w:cs="Times New Roman"/>
        </w:rPr>
      </w:pPr>
      <w:r w:rsidRPr="000B66BD">
        <w:rPr>
          <w:rFonts w:cs="Times New Roman"/>
        </w:rPr>
        <w:t>Az összevonási réteg, más néven lemásoló réteg, általában a konvolúciós réteget követi, és lemásol</w:t>
      </w:r>
      <w:r w:rsidR="005116C4">
        <w:rPr>
          <w:rFonts w:cs="Times New Roman"/>
        </w:rPr>
        <w:t>ja az előző jellemző</w:t>
      </w:r>
      <w:r w:rsidRPr="000B66BD">
        <w:rPr>
          <w:rFonts w:cs="Times New Roman"/>
        </w:rPr>
        <w:t>térképet adott szabályok szerint. Ezek a sza</w:t>
      </w:r>
      <w:r w:rsidR="00617981" w:rsidRPr="000B66BD">
        <w:rPr>
          <w:rFonts w:cs="Times New Roman"/>
        </w:rPr>
        <w:t>bályok a következőek: maximum összevonás, átlagos összevonás, sztochasztikus összevonás és átfedő összevonás. Az összevonási rétegnek két fő aspektusa van: a funkció térképek dimenzióinak csökkentése, és a skálák változatlanul tartása.</w:t>
      </w:r>
      <w:r w:rsidR="000B66BD">
        <w:rPr>
          <w:rFonts w:cs="Times New Roman"/>
        </w:rPr>
        <w:t xml:space="preserve"> Feltételezzük, hogy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5116C4">
        <w:rPr>
          <w:rFonts w:cs="Times New Roman"/>
        </w:rPr>
        <w:t xml:space="preserve"> egy jellemző</w:t>
      </w:r>
      <w:r w:rsidR="000B66BD">
        <w:rPr>
          <w:rFonts w:cs="Times New Roman"/>
        </w:rPr>
        <w:t>térkép az összevonási rétegben, és az összevonási műveletet az alábbi formula írja le:</w:t>
      </w:r>
    </w:p>
    <w:p w:rsidR="000B66BD" w:rsidRDefault="000B66BD" w:rsidP="000B66BD">
      <w:pPr>
        <w:pStyle w:val="Szvegtrzs"/>
        <w:tabs>
          <w:tab w:val="center" w:pos="4395"/>
          <w:tab w:val="right" w:pos="8789"/>
        </w:tabs>
        <w:spacing w:line="360" w:lineRule="auto"/>
        <w:jc w:val="both"/>
        <w:rPr>
          <w:rFonts w:cs="Times New Roman"/>
        </w:rPr>
      </w:pPr>
      <w:r>
        <w:rPr>
          <w:rFonts w:cs="Times New Roman"/>
        </w:rPr>
        <w:lastRenderedPageBreak/>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=f(</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r>
          <w:rPr>
            <w:rFonts w:ascii="Cambria Math" w:hAnsi="Cambria Math" w:cs="Times New Roman"/>
          </w:rPr>
          <m:t xml:space="preserve"> pooling</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m:t>
        </m:r>
      </m:oMath>
      <w:r>
        <w:rPr>
          <w:rFonts w:cs="Times New Roman"/>
        </w:rPr>
        <w:tab/>
        <w:t>(9)</w:t>
      </w:r>
    </w:p>
    <w:p w:rsidR="000B66BD" w:rsidRDefault="000B66BD" w:rsidP="000B66BD">
      <w:pPr>
        <w:pStyle w:val="Szvegtrzs"/>
        <w:tabs>
          <w:tab w:val="center" w:pos="4395"/>
          <w:tab w:val="right" w:pos="8789"/>
        </w:tabs>
        <w:spacing w:line="360" w:lineRule="auto"/>
        <w:jc w:val="both"/>
        <w:rPr>
          <w:rFonts w:cs="Times New Roman"/>
        </w:rPr>
      </w:pPr>
      <w:r>
        <w:rPr>
          <w:rFonts w:cs="Times New Roman"/>
        </w:rPr>
        <w:t xml:space="preserve">A pooling(x) függvény a lemásolási szabályt jelöli, </w:t>
      </w:r>
      <m:oMath>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oMath>
      <w:r>
        <w:rPr>
          <w:rFonts w:cs="Times New Roman"/>
        </w:rPr>
        <w:t xml:space="preserve"> pedig az összevonás súlya. </w:t>
      </w:r>
      <w:r w:rsidR="00603FE4">
        <w:rPr>
          <w:rFonts w:cs="Times New Roman"/>
        </w:rPr>
        <w:t xml:space="preserve">Általában </w:t>
      </w:r>
      <m:oMath>
        <m:r>
          <w:rPr>
            <w:rFonts w:ascii="Cambria Math" w:hAnsi="Cambria Math" w:cs="Times New Roman"/>
          </w:rPr>
          <m:t>β</m:t>
        </m:r>
      </m:oMath>
      <w:r w:rsidR="00603FE4">
        <w:rPr>
          <w:rFonts w:cs="Times New Roman"/>
        </w:rPr>
        <w:t xml:space="preserve"> egy fix érték, a b eltérést és az f(x) aktiváló műveletet pedig nem használjuk. Tehát az összevonási műveletek általános formája:</w:t>
      </w:r>
    </w:p>
    <w:p w:rsidR="00603FE4" w:rsidRDefault="00603FE4" w:rsidP="000B66BD">
      <w:pPr>
        <w:pStyle w:val="Szvegtrzs"/>
        <w:tabs>
          <w:tab w:val="center" w:pos="4395"/>
          <w:tab w:val="right" w:pos="8789"/>
        </w:tabs>
        <w:spacing w:line="360" w:lineRule="auto"/>
        <w:jc w:val="both"/>
        <w:rPr>
          <w:rFonts w:cs="Times New Roman"/>
        </w:rPr>
      </w:pPr>
      <w:r>
        <w:rPr>
          <w:rFonts w:cs="Times New Roman"/>
        </w:rPr>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r>
          <w:rPr>
            <w:rFonts w:ascii="Cambria Math" w:hAnsi="Cambria Math" w:cs="Times New Roman"/>
          </w:rPr>
          <m:t xml:space="preserve"> pooling(</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r>
          <w:rPr>
            <w:rFonts w:ascii="Cambria Math" w:hAnsi="Cambria Math" w:cs="Times New Roman"/>
          </w:rPr>
          <m:t>)</m:t>
        </m:r>
      </m:oMath>
      <w:r>
        <w:rPr>
          <w:rFonts w:cs="Times New Roman"/>
        </w:rPr>
        <w:tab/>
        <w:t>(10)</w:t>
      </w:r>
    </w:p>
    <w:p w:rsidR="00603FE4" w:rsidRDefault="00603FE4" w:rsidP="000B66BD">
      <w:pPr>
        <w:pStyle w:val="Szvegtrzs"/>
        <w:tabs>
          <w:tab w:val="center" w:pos="4395"/>
          <w:tab w:val="right" w:pos="8789"/>
        </w:tabs>
        <w:spacing w:line="360" w:lineRule="auto"/>
        <w:jc w:val="both"/>
        <w:rPr>
          <w:rFonts w:cs="Times New Roman"/>
        </w:rPr>
      </w:pPr>
      <w:r w:rsidRPr="00603FE4">
        <w:rPr>
          <w:rFonts w:cs="Times New Roman"/>
        </w:rPr>
        <w:t xml:space="preserve">Teljesen összekapcsolt hálózatban a képek </w:t>
      </w:r>
      <w:r w:rsidR="005116C4">
        <w:rPr>
          <w:rFonts w:cs="Times New Roman"/>
        </w:rPr>
        <w:t>jellemző</w:t>
      </w:r>
      <w:r>
        <w:rPr>
          <w:rFonts w:cs="Times New Roman"/>
        </w:rPr>
        <w:t xml:space="preserve">térképeit egydimenziós </w:t>
      </w:r>
      <w:r w:rsidR="005116C4">
        <w:rPr>
          <w:rFonts w:cs="Times New Roman"/>
        </w:rPr>
        <w:t>jellemző</w:t>
      </w:r>
      <w:r>
        <w:rPr>
          <w:rFonts w:cs="Times New Roman"/>
        </w:rPr>
        <w:t>vektorokká fűzzük</w:t>
      </w:r>
      <w:r w:rsidRPr="00603FE4">
        <w:rPr>
          <w:rFonts w:cs="Times New Roman"/>
        </w:rPr>
        <w:t xml:space="preserve">, </w:t>
      </w:r>
      <w:r>
        <w:rPr>
          <w:rFonts w:cs="Times New Roman"/>
        </w:rPr>
        <w:t xml:space="preserve">majd </w:t>
      </w:r>
      <w:r w:rsidRPr="00603FE4">
        <w:rPr>
          <w:rFonts w:cs="Times New Roman"/>
        </w:rPr>
        <w:t xml:space="preserve">bemeneteként </w:t>
      </w:r>
      <w:r>
        <w:rPr>
          <w:rFonts w:cs="Times New Roman"/>
        </w:rPr>
        <w:t>odaadjuk a t</w:t>
      </w:r>
      <w:r w:rsidRPr="00603FE4">
        <w:rPr>
          <w:rFonts w:cs="Times New Roman"/>
        </w:rPr>
        <w:t>eljesen összekapcsolt hálózat</w:t>
      </w:r>
      <w:r>
        <w:rPr>
          <w:rFonts w:cs="Times New Roman"/>
        </w:rPr>
        <w:t>nak</w:t>
      </w:r>
      <w:r w:rsidRPr="00603FE4">
        <w:rPr>
          <w:rFonts w:cs="Times New Roman"/>
        </w:rPr>
        <w:t>.</w:t>
      </w:r>
      <w:r>
        <w:rPr>
          <w:rFonts w:cs="Times New Roman"/>
        </w:rPr>
        <w:t xml:space="preserve"> </w:t>
      </w:r>
      <w:r w:rsidRPr="00603FE4">
        <w:rPr>
          <w:rFonts w:cs="Times New Roman"/>
        </w:rPr>
        <w:t xml:space="preserve">A teljesen összekapcsolt réteg kimenetét úgy </w:t>
      </w:r>
      <w:r>
        <w:rPr>
          <w:rFonts w:cs="Times New Roman"/>
        </w:rPr>
        <w:t>kapjuk meg</w:t>
      </w:r>
      <w:r w:rsidRPr="00603FE4">
        <w:rPr>
          <w:rFonts w:cs="Times New Roman"/>
        </w:rPr>
        <w:t>, hogy a</w:t>
      </w:r>
      <w:r>
        <w:rPr>
          <w:rFonts w:cs="Times New Roman"/>
        </w:rPr>
        <w:t xml:space="preserve"> bemenethez súlyozott összegzéseket</w:t>
      </w:r>
      <w:r w:rsidRPr="00603FE4">
        <w:rPr>
          <w:rFonts w:cs="Times New Roman"/>
        </w:rPr>
        <w:t xml:space="preserve"> adunk, </w:t>
      </w:r>
      <w:r>
        <w:rPr>
          <w:rFonts w:cs="Times New Roman"/>
        </w:rPr>
        <w:t>majd az aktiváló funkciót alkalmazzuk az alábbi módon:</w:t>
      </w:r>
    </w:p>
    <w:p w:rsidR="00603FE4" w:rsidRDefault="00603FE4" w:rsidP="000B66BD">
      <w:pPr>
        <w:pStyle w:val="Szvegtrzs"/>
        <w:tabs>
          <w:tab w:val="center" w:pos="4395"/>
          <w:tab w:val="right" w:pos="8789"/>
        </w:tabs>
        <w:spacing w:line="360" w:lineRule="auto"/>
        <w:jc w:val="both"/>
        <w:rPr>
          <w:rFonts w:cs="Times New Roman"/>
        </w:rPr>
      </w:pPr>
      <w:r>
        <w:rPr>
          <w:rFonts w:cs="Times New Roman"/>
        </w:rPr>
        <w:tab/>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l</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l</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l-1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l</m:t>
            </m:r>
          </m:sup>
        </m:sSup>
        <m:r>
          <w:rPr>
            <w:rFonts w:ascii="Cambria Math" w:hAnsi="Cambria Math" w:cs="Times New Roman"/>
          </w:rPr>
          <m:t>)</m:t>
        </m:r>
      </m:oMath>
      <w:r w:rsidR="003B54CF">
        <w:rPr>
          <w:rFonts w:cs="Times New Roman"/>
        </w:rPr>
        <w:tab/>
        <w:t>(11)</w:t>
      </w:r>
    </w:p>
    <w:p w:rsidR="00096D87" w:rsidRDefault="008F5DEA" w:rsidP="000B66BD">
      <w:pPr>
        <w:pStyle w:val="Szvegtrzs"/>
        <w:tabs>
          <w:tab w:val="center" w:pos="4395"/>
          <w:tab w:val="right" w:pos="8789"/>
        </w:tabs>
        <w:spacing w:line="360" w:lineRule="auto"/>
        <w:jc w:val="both"/>
        <w:rPr>
          <w:rFonts w:cs="Times New Roman"/>
        </w:rPr>
      </w:pPr>
      <w:r>
        <w:rPr>
          <w:rFonts w:cs="Times New Roman"/>
        </w:rPr>
        <w:fldChar w:fldCharType="begin"/>
      </w:r>
      <w:r>
        <w:rPr>
          <w:rFonts w:cs="Times New Roman"/>
        </w:rPr>
        <w:instrText xml:space="preserve"> REF _Ref70604655 \r \h </w:instrText>
      </w:r>
      <w:r>
        <w:rPr>
          <w:rFonts w:cs="Times New Roman"/>
        </w:rPr>
      </w:r>
      <w:r>
        <w:rPr>
          <w:rFonts w:cs="Times New Roman"/>
        </w:rPr>
        <w:fldChar w:fldCharType="separate"/>
      </w:r>
      <w:r>
        <w:rPr>
          <w:rFonts w:cs="Times New Roman"/>
        </w:rPr>
        <w:t>[13]</w:t>
      </w:r>
      <w:r>
        <w:rPr>
          <w:rFonts w:cs="Times New Roman"/>
        </w:rPr>
        <w:fldChar w:fldCharType="end"/>
      </w:r>
    </w:p>
    <w:p w:rsidR="008F5DEA" w:rsidRDefault="008F5DEA" w:rsidP="000B66BD">
      <w:pPr>
        <w:pStyle w:val="Szvegtrzs"/>
        <w:tabs>
          <w:tab w:val="center" w:pos="4395"/>
          <w:tab w:val="right" w:pos="8789"/>
        </w:tabs>
        <w:spacing w:line="360" w:lineRule="auto"/>
        <w:jc w:val="both"/>
        <w:rPr>
          <w:rFonts w:cs="Times New Roman"/>
        </w:rPr>
      </w:pPr>
    </w:p>
    <w:p w:rsidR="003B54CF" w:rsidRDefault="00096D87" w:rsidP="00DD087B">
      <w:pPr>
        <w:pStyle w:val="Cmsor3"/>
        <w:numPr>
          <w:ilvl w:val="2"/>
          <w:numId w:val="4"/>
        </w:numPr>
        <w:ind w:left="0" w:firstLine="0"/>
        <w:rPr>
          <w:rFonts w:ascii="Times New Roman" w:hAnsi="Times New Roman" w:cs="Times New Roman"/>
          <w:color w:val="000000" w:themeColor="text1"/>
        </w:rPr>
      </w:pPr>
      <w:bookmarkStart w:id="26" w:name="_Toc86750443"/>
      <w:r w:rsidRPr="00096D87">
        <w:rPr>
          <w:rFonts w:ascii="Times New Roman" w:hAnsi="Times New Roman" w:cs="Times New Roman"/>
          <w:color w:val="000000" w:themeColor="text1"/>
        </w:rPr>
        <w:t>Objektum felismerés a CNN használatával</w:t>
      </w:r>
      <w:bookmarkEnd w:id="26"/>
    </w:p>
    <w:p w:rsidR="00096D87" w:rsidRDefault="00096D87" w:rsidP="00096D87">
      <w:pPr>
        <w:pStyle w:val="Szvegtrzs"/>
        <w:spacing w:line="360" w:lineRule="auto"/>
        <w:jc w:val="both"/>
      </w:pPr>
    </w:p>
    <w:p w:rsidR="004440E1" w:rsidRDefault="005116C4" w:rsidP="004440E1">
      <w:pPr>
        <w:pStyle w:val="Szvegtrzs"/>
        <w:keepNext/>
        <w:spacing w:line="360" w:lineRule="auto"/>
        <w:jc w:val="both"/>
      </w:pPr>
      <w:r>
        <w:rPr>
          <w:noProof/>
          <w:lang w:eastAsia="hu-HU" w:bidi="ar-SA"/>
        </w:rPr>
        <w:drawing>
          <wp:inline distT="0" distB="0" distL="0" distR="0" wp14:anchorId="630FC1AA" wp14:editId="6E857D2F">
            <wp:extent cx="5579745" cy="626745"/>
            <wp:effectExtent l="0" t="0" r="1905" b="190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pipeline (1).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626745"/>
                    </a:xfrm>
                    <a:prstGeom prst="rect">
                      <a:avLst/>
                    </a:prstGeom>
                  </pic:spPr>
                </pic:pic>
              </a:graphicData>
            </a:graphic>
          </wp:inline>
        </w:drawing>
      </w:r>
    </w:p>
    <w:p w:rsidR="004440E1" w:rsidRDefault="004440E1" w:rsidP="005116C4">
      <w:pPr>
        <w:pStyle w:val="Kpalrs"/>
        <w:jc w:val="center"/>
        <w:rPr>
          <w:rFonts w:ascii="Times New Roman" w:hAnsi="Times New Roman" w:cs="Times New Roman"/>
          <w:sz w:val="20"/>
          <w:szCs w:val="20"/>
        </w:rPr>
      </w:pPr>
      <w:r w:rsidRPr="005116C4">
        <w:rPr>
          <w:rFonts w:ascii="Times New Roman" w:hAnsi="Times New Roman" w:cs="Times New Roman"/>
          <w:sz w:val="20"/>
          <w:szCs w:val="20"/>
        </w:rPr>
        <w:fldChar w:fldCharType="begin"/>
      </w:r>
      <w:r w:rsidRPr="005116C4">
        <w:rPr>
          <w:rFonts w:ascii="Times New Roman" w:hAnsi="Times New Roman" w:cs="Times New Roman"/>
          <w:sz w:val="20"/>
          <w:szCs w:val="20"/>
        </w:rPr>
        <w:instrText xml:space="preserve"> SEQ ábra \* ARABIC </w:instrText>
      </w:r>
      <w:r w:rsidRPr="005116C4">
        <w:rPr>
          <w:rFonts w:ascii="Times New Roman" w:hAnsi="Times New Roman" w:cs="Times New Roman"/>
          <w:sz w:val="20"/>
          <w:szCs w:val="20"/>
        </w:rPr>
        <w:fldChar w:fldCharType="separate"/>
      </w:r>
      <w:r w:rsidR="001F5C20">
        <w:rPr>
          <w:rFonts w:ascii="Times New Roman" w:hAnsi="Times New Roman" w:cs="Times New Roman"/>
          <w:noProof/>
          <w:sz w:val="20"/>
          <w:szCs w:val="20"/>
        </w:rPr>
        <w:t>6</w:t>
      </w:r>
      <w:r w:rsidRPr="005116C4">
        <w:rPr>
          <w:rFonts w:ascii="Times New Roman" w:hAnsi="Times New Roman" w:cs="Times New Roman"/>
          <w:sz w:val="20"/>
          <w:szCs w:val="20"/>
        </w:rPr>
        <w:fldChar w:fldCharType="end"/>
      </w:r>
      <w:r w:rsidRPr="005116C4">
        <w:rPr>
          <w:rFonts w:ascii="Times New Roman" w:hAnsi="Times New Roman" w:cs="Times New Roman"/>
          <w:sz w:val="20"/>
          <w:szCs w:val="20"/>
        </w:rPr>
        <w:t>. ábra: A tradícionális objektum felismerés lépései</w:t>
      </w:r>
      <w:r w:rsidR="005116C4">
        <w:rPr>
          <w:rFonts w:ascii="Times New Roman" w:hAnsi="Times New Roman" w:cs="Times New Roman"/>
          <w:sz w:val="20"/>
          <w:szCs w:val="20"/>
        </w:rPr>
        <w:t xml:space="preserve"> (saját szerkesztés)</w:t>
      </w:r>
    </w:p>
    <w:p w:rsidR="005116C4" w:rsidRDefault="005116C4" w:rsidP="005116C4">
      <w:pPr>
        <w:pStyle w:val="Kpalrs"/>
        <w:rPr>
          <w:rFonts w:ascii="Times New Roman" w:hAnsi="Times New Roman" w:cs="Times New Roman"/>
          <w:i w:val="0"/>
          <w:sz w:val="20"/>
          <w:szCs w:val="20"/>
        </w:rPr>
      </w:pPr>
    </w:p>
    <w:p w:rsidR="005116C4" w:rsidRDefault="009C2C51" w:rsidP="005116C4">
      <w:pPr>
        <w:pStyle w:val="Kpalrs"/>
        <w:spacing w:line="360" w:lineRule="auto"/>
        <w:jc w:val="both"/>
        <w:rPr>
          <w:rFonts w:ascii="Times New Roman" w:hAnsi="Times New Roman" w:cs="Times New Roman"/>
          <w:i w:val="0"/>
        </w:rPr>
      </w:pPr>
      <w:r>
        <w:rPr>
          <w:rFonts w:ascii="Times New Roman" w:hAnsi="Times New Roman" w:cs="Times New Roman"/>
          <w:i w:val="0"/>
        </w:rPr>
        <w:t xml:space="preserve">Amint az </w:t>
      </w:r>
      <w:r w:rsidRPr="009C2C51">
        <w:rPr>
          <w:rFonts w:ascii="Times New Roman" w:hAnsi="Times New Roman" w:cs="Times New Roman"/>
          <w:i w:val="0"/>
        </w:rPr>
        <w:t>ábrán látható, a hagyományos objektumdet</w:t>
      </w:r>
      <w:r>
        <w:rPr>
          <w:rFonts w:ascii="Times New Roman" w:hAnsi="Times New Roman" w:cs="Times New Roman"/>
          <w:i w:val="0"/>
        </w:rPr>
        <w:t xml:space="preserve">ektáló </w:t>
      </w:r>
      <w:r w:rsidRPr="009C2C51">
        <w:rPr>
          <w:rFonts w:ascii="Times New Roman" w:hAnsi="Times New Roman" w:cs="Times New Roman"/>
          <w:i w:val="0"/>
        </w:rPr>
        <w:t xml:space="preserve">rendszer </w:t>
      </w:r>
      <w:r>
        <w:rPr>
          <w:rFonts w:ascii="Times New Roman" w:hAnsi="Times New Roman" w:cs="Times New Roman"/>
          <w:i w:val="0"/>
        </w:rPr>
        <w:t>általában négy szakaszra oszlik.</w:t>
      </w:r>
      <w:r w:rsidRPr="009C2C51">
        <w:rPr>
          <w:rFonts w:ascii="Times New Roman" w:hAnsi="Times New Roman" w:cs="Times New Roman"/>
          <w:i w:val="0"/>
        </w:rPr>
        <w:t xml:space="preserve"> Először is, az adott képen jelölt régiók</w:t>
      </w:r>
      <w:r>
        <w:rPr>
          <w:rFonts w:ascii="Times New Roman" w:hAnsi="Times New Roman" w:cs="Times New Roman"/>
          <w:i w:val="0"/>
        </w:rPr>
        <w:t xml:space="preserve">at hozunk létre csúszóablakos megoldással, majd </w:t>
      </w:r>
      <w:r w:rsidRPr="009C2C51">
        <w:rPr>
          <w:rFonts w:ascii="Times New Roman" w:hAnsi="Times New Roman" w:cs="Times New Roman"/>
          <w:i w:val="0"/>
        </w:rPr>
        <w:t>a releváns jellemzők</w:t>
      </w:r>
      <w:r>
        <w:rPr>
          <w:rFonts w:ascii="Times New Roman" w:hAnsi="Times New Roman" w:cs="Times New Roman"/>
          <w:i w:val="0"/>
        </w:rPr>
        <w:t>et kivonjuk ezekből a régiókból. Ezután a betanított</w:t>
      </w:r>
      <w:r w:rsidRPr="009C2C51">
        <w:rPr>
          <w:rFonts w:ascii="Times New Roman" w:hAnsi="Times New Roman" w:cs="Times New Roman"/>
          <w:i w:val="0"/>
        </w:rPr>
        <w:t xml:space="preserve"> osztályozóval a régiók osztályozására és azonosítására</w:t>
      </w:r>
      <w:r>
        <w:rPr>
          <w:rFonts w:ascii="Times New Roman" w:hAnsi="Times New Roman" w:cs="Times New Roman"/>
          <w:i w:val="0"/>
        </w:rPr>
        <w:t xml:space="preserve"> kerül sor</w:t>
      </w:r>
      <w:r w:rsidRPr="009C2C51">
        <w:rPr>
          <w:rFonts w:ascii="Times New Roman" w:hAnsi="Times New Roman" w:cs="Times New Roman"/>
          <w:i w:val="0"/>
        </w:rPr>
        <w:t xml:space="preserve">, végül az </w:t>
      </w:r>
      <w:r>
        <w:rPr>
          <w:rFonts w:ascii="Times New Roman" w:hAnsi="Times New Roman" w:cs="Times New Roman"/>
          <w:i w:val="0"/>
        </w:rPr>
        <w:t xml:space="preserve">eredmények </w:t>
      </w:r>
      <w:r w:rsidRPr="009C2C51">
        <w:rPr>
          <w:rFonts w:ascii="Times New Roman" w:hAnsi="Times New Roman" w:cs="Times New Roman"/>
          <w:i w:val="0"/>
        </w:rPr>
        <w:t>felülvizsgálata és optimalizálása</w:t>
      </w:r>
      <w:r>
        <w:rPr>
          <w:rFonts w:ascii="Times New Roman" w:hAnsi="Times New Roman" w:cs="Times New Roman"/>
          <w:i w:val="0"/>
        </w:rPr>
        <w:t xml:space="preserve"> történik meg</w:t>
      </w:r>
      <w:r w:rsidRPr="009C2C51">
        <w:rPr>
          <w:rFonts w:ascii="Times New Roman" w:hAnsi="Times New Roman" w:cs="Times New Roman"/>
          <w:i w:val="0"/>
        </w:rPr>
        <w: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A jelölt régiók létrehozása</w:t>
      </w:r>
    </w:p>
    <w:p w:rsidR="009C2C51" w:rsidRDefault="009C2C51" w:rsidP="009C2C51">
      <w:pPr>
        <w:pStyle w:val="Kpalrs"/>
        <w:spacing w:line="360" w:lineRule="auto"/>
        <w:ind w:left="360"/>
        <w:jc w:val="both"/>
        <w:rPr>
          <w:rFonts w:ascii="Times New Roman" w:hAnsi="Times New Roman" w:cs="Times New Roman"/>
          <w:i w:val="0"/>
        </w:rPr>
      </w:pPr>
      <w:r w:rsidRPr="009C2C51">
        <w:rPr>
          <w:rFonts w:ascii="Times New Roman" w:hAnsi="Times New Roman" w:cs="Times New Roman"/>
          <w:i w:val="0"/>
        </w:rPr>
        <w:t xml:space="preserve">Ez a szakasz az objektum helyének megszerzésére szolgál. </w:t>
      </w:r>
      <w:r>
        <w:rPr>
          <w:rFonts w:ascii="Times New Roman" w:hAnsi="Times New Roman" w:cs="Times New Roman"/>
          <w:i w:val="0"/>
        </w:rPr>
        <w:t>Az objektum azonban bárhol leh</w:t>
      </w:r>
      <w:r w:rsidRPr="009C2C51">
        <w:rPr>
          <w:rFonts w:ascii="Times New Roman" w:hAnsi="Times New Roman" w:cs="Times New Roman"/>
          <w:i w:val="0"/>
        </w:rPr>
        <w:t>et a képen.</w:t>
      </w:r>
      <w:r>
        <w:rPr>
          <w:rFonts w:ascii="Times New Roman" w:hAnsi="Times New Roman" w:cs="Times New Roman"/>
          <w:i w:val="0"/>
        </w:rPr>
        <w:t xml:space="preserve"> Az objektum mérete és helyzete is bizonytalan, ezért különböző méret- és képarányú csúszóablakokkal végigjárjuk az egész képet.</w:t>
      </w:r>
      <w:r w:rsidR="00064E49">
        <w:rPr>
          <w:rFonts w:ascii="Times New Roman" w:hAnsi="Times New Roman" w:cs="Times New Roman"/>
          <w:i w:val="0"/>
        </w:rPr>
        <w:t xml:space="preserve"> Ez a stratégia szinte az összes helyet magába foglalja, ahol az objektum elhelyezkedhet, de hátrányai is vannak, például az időigény és a redundáns ablakok. Ez súlyosan befolyásolhatja a jellemzők </w:t>
      </w:r>
      <w:r w:rsidR="00064E49">
        <w:rPr>
          <w:rFonts w:ascii="Times New Roman" w:hAnsi="Times New Roman" w:cs="Times New Roman"/>
          <w:i w:val="0"/>
        </w:rPr>
        <w:lastRenderedPageBreak/>
        <w:t>kivonásának gyorsaságát és teljesítményét.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Jellemzők kivonása</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 xml:space="preserve">A </w:t>
      </w:r>
      <w:r>
        <w:rPr>
          <w:rFonts w:ascii="Times New Roman" w:hAnsi="Times New Roman" w:cs="Times New Roman"/>
          <w:i w:val="0"/>
        </w:rPr>
        <w:t>jellemzők kivonása</w:t>
      </w:r>
      <w:r w:rsidRPr="00064E49">
        <w:rPr>
          <w:rFonts w:ascii="Times New Roman" w:hAnsi="Times New Roman" w:cs="Times New Roman"/>
          <w:i w:val="0"/>
        </w:rPr>
        <w:t xml:space="preserve"> közvetlenül befolyásolja az osztályozó tervezését és teljesítményét. Nehéz azonban </w:t>
      </w:r>
      <w:r>
        <w:rPr>
          <w:rFonts w:ascii="Times New Roman" w:hAnsi="Times New Roman" w:cs="Times New Roman"/>
          <w:i w:val="0"/>
        </w:rPr>
        <w:t>megfelelő funkciót</w:t>
      </w:r>
      <w:r w:rsidRPr="00064E49">
        <w:rPr>
          <w:rFonts w:ascii="Times New Roman" w:hAnsi="Times New Roman" w:cs="Times New Roman"/>
          <w:i w:val="0"/>
        </w:rPr>
        <w:t xml:space="preserve"> megtervezni a különféle külső tényezők, például a tárgyak mozgása, a megvilágítás változása, az összetett és megváltoztatható környezet miatt. Néhány kézzel készített funkciót széles körben</w:t>
      </w:r>
      <w:r>
        <w:rPr>
          <w:rFonts w:ascii="Times New Roman" w:hAnsi="Times New Roman" w:cs="Times New Roman"/>
          <w:i w:val="0"/>
        </w:rPr>
        <w:t xml:space="preserve"> használnak ebben a szakasz</w:t>
      </w:r>
      <w:r w:rsidRPr="00064E49">
        <w:rPr>
          <w:rFonts w:ascii="Times New Roman" w:hAnsi="Times New Roman" w:cs="Times New Roman"/>
          <w:i w:val="0"/>
        </w:rPr>
        <w:t>ban, mint például a skála változatlan jellemzőinek átalakítása (S</w:t>
      </w:r>
      <w:r>
        <w:rPr>
          <w:rFonts w:ascii="Times New Roman" w:hAnsi="Times New Roman" w:cs="Times New Roman"/>
          <w:i w:val="0"/>
        </w:rPr>
        <w:t xml:space="preserve">cale </w:t>
      </w:r>
      <w:r w:rsidRPr="00064E49">
        <w:rPr>
          <w:rFonts w:ascii="Times New Roman" w:hAnsi="Times New Roman" w:cs="Times New Roman"/>
          <w:i w:val="0"/>
        </w:rPr>
        <w:t>I</w:t>
      </w:r>
      <w:r>
        <w:rPr>
          <w:rFonts w:ascii="Times New Roman" w:hAnsi="Times New Roman" w:cs="Times New Roman"/>
          <w:i w:val="0"/>
        </w:rPr>
        <w:t xml:space="preserve">nvariant </w:t>
      </w:r>
      <w:r w:rsidRPr="00064E49">
        <w:rPr>
          <w:rFonts w:ascii="Times New Roman" w:hAnsi="Times New Roman" w:cs="Times New Roman"/>
          <w:i w:val="0"/>
        </w:rPr>
        <w:t>F</w:t>
      </w:r>
      <w:r>
        <w:rPr>
          <w:rFonts w:ascii="Times New Roman" w:hAnsi="Times New Roman" w:cs="Times New Roman"/>
          <w:i w:val="0"/>
        </w:rPr>
        <w:t xml:space="preserve">eature </w:t>
      </w:r>
      <w:r w:rsidRPr="00064E49">
        <w:rPr>
          <w:rFonts w:ascii="Times New Roman" w:hAnsi="Times New Roman" w:cs="Times New Roman"/>
          <w:i w:val="0"/>
        </w:rPr>
        <w:t>T</w:t>
      </w:r>
      <w:r>
        <w:rPr>
          <w:rFonts w:ascii="Times New Roman" w:hAnsi="Times New Roman" w:cs="Times New Roman"/>
          <w:i w:val="0"/>
        </w:rPr>
        <w:t>ransform</w:t>
      </w:r>
      <w:r w:rsidRPr="00064E49">
        <w:rPr>
          <w:rFonts w:ascii="Times New Roman" w:hAnsi="Times New Roman" w:cs="Times New Roman"/>
          <w:i w:val="0"/>
        </w:rPr>
        <w:t>), az orientált színátmenetek hisztogramjai (H</w:t>
      </w:r>
      <w:r>
        <w:rPr>
          <w:rFonts w:ascii="Times New Roman" w:hAnsi="Times New Roman" w:cs="Times New Roman"/>
          <w:i w:val="0"/>
        </w:rPr>
        <w:t xml:space="preserve">istograms of </w:t>
      </w:r>
      <w:r w:rsidRPr="00064E49">
        <w:rPr>
          <w:rFonts w:ascii="Times New Roman" w:hAnsi="Times New Roman" w:cs="Times New Roman"/>
          <w:i w:val="0"/>
        </w:rPr>
        <w:t>O</w:t>
      </w:r>
      <w:r>
        <w:rPr>
          <w:rFonts w:ascii="Times New Roman" w:hAnsi="Times New Roman" w:cs="Times New Roman"/>
          <w:i w:val="0"/>
        </w:rPr>
        <w:t xml:space="preserve">riented </w:t>
      </w:r>
      <w:r w:rsidRPr="00064E49">
        <w:rPr>
          <w:rFonts w:ascii="Times New Roman" w:hAnsi="Times New Roman" w:cs="Times New Roman"/>
          <w:i w:val="0"/>
        </w:rPr>
        <w:t>G</w:t>
      </w:r>
      <w:r>
        <w:rPr>
          <w:rFonts w:ascii="Times New Roman" w:hAnsi="Times New Roman" w:cs="Times New Roman"/>
          <w:i w:val="0"/>
        </w:rPr>
        <w:t>ragients</w:t>
      </w:r>
      <w:r w:rsidRPr="00064E49">
        <w:rPr>
          <w:rFonts w:ascii="Times New Roman" w:hAnsi="Times New Roman" w:cs="Times New Roman"/>
          <w:i w:val="0"/>
        </w:rPr>
        <w:t>) és a helyi bináris minták (L</w:t>
      </w:r>
      <w:r>
        <w:rPr>
          <w:rFonts w:ascii="Times New Roman" w:hAnsi="Times New Roman" w:cs="Times New Roman"/>
          <w:i w:val="0"/>
        </w:rPr>
        <w:t xml:space="preserve">ocal </w:t>
      </w:r>
      <w:r w:rsidRPr="00064E49">
        <w:rPr>
          <w:rFonts w:ascii="Times New Roman" w:hAnsi="Times New Roman" w:cs="Times New Roman"/>
          <w:i w:val="0"/>
        </w:rPr>
        <w:t>B</w:t>
      </w:r>
      <w:r>
        <w:rPr>
          <w:rFonts w:ascii="Times New Roman" w:hAnsi="Times New Roman" w:cs="Times New Roman"/>
          <w:i w:val="0"/>
        </w:rPr>
        <w:t xml:space="preserve">inary </w:t>
      </w:r>
      <w:r w:rsidRPr="00064E49">
        <w:rPr>
          <w:rFonts w:ascii="Times New Roman" w:hAnsi="Times New Roman" w:cs="Times New Roman"/>
          <w:i w:val="0"/>
        </w:rPr>
        <w:t>P</w:t>
      </w:r>
      <w:r>
        <w:rPr>
          <w:rFonts w:ascii="Times New Roman" w:hAnsi="Times New Roman" w:cs="Times New Roman"/>
          <w:i w:val="0"/>
        </w:rPr>
        <w:t>atterns</w:t>
      </w:r>
      <w:r w:rsidRPr="00064E49">
        <w:rPr>
          <w:rFonts w:ascii="Times New Roman" w:hAnsi="Times New Roman" w:cs="Times New Roman"/>
          <w:i w:val="0"/>
        </w:rPr>
        <w: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Osztályozás</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Az SVM vagy az AdaBoost osztályozókat széles körben használják a kivont jellemzők osztályozására ebben a szakaszban.</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Felülvizsgálás</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A besorolás után még mindig sok redundáns ablak van, ezért el kell távolítani a redundáns ablakokat, és optimalizálni kell az észlelési eredményeket a NMS (Non-Maximum Supp</w:t>
      </w:r>
      <w:r>
        <w:rPr>
          <w:rFonts w:ascii="Times New Roman" w:hAnsi="Times New Roman" w:cs="Times New Roman"/>
          <w:i w:val="0"/>
        </w:rPr>
        <w:t>ression) és az átfedésben lévő h</w:t>
      </w:r>
      <w:r w:rsidRPr="00064E49">
        <w:rPr>
          <w:rFonts w:ascii="Times New Roman" w:hAnsi="Times New Roman" w:cs="Times New Roman"/>
          <w:i w:val="0"/>
        </w:rPr>
        <w:t>atároló doboz</w:t>
      </w:r>
      <w:r>
        <w:rPr>
          <w:rFonts w:ascii="Times New Roman" w:hAnsi="Times New Roman" w:cs="Times New Roman"/>
          <w:i w:val="0"/>
        </w:rPr>
        <w:t xml:space="preserve"> (Bounding Box)</w:t>
      </w:r>
      <w:r w:rsidRPr="00064E49">
        <w:rPr>
          <w:rFonts w:ascii="Times New Roman" w:hAnsi="Times New Roman" w:cs="Times New Roman"/>
          <w:i w:val="0"/>
        </w:rPr>
        <w:t xml:space="preserve"> kombinálásával. </w:t>
      </w:r>
      <w:r>
        <w:rPr>
          <w:rFonts w:ascii="Times New Roman" w:hAnsi="Times New Roman" w:cs="Times New Roman"/>
          <w:i w:val="0"/>
        </w:rPr>
        <w:t>A</w:t>
      </w:r>
      <w:r w:rsidRPr="00064E49">
        <w:rPr>
          <w:rFonts w:ascii="Times New Roman" w:hAnsi="Times New Roman" w:cs="Times New Roman"/>
          <w:i w:val="0"/>
        </w:rPr>
        <w:t xml:space="preserve"> hagyományos objektumészlelésnek két fő problémája van: egyrészt a csúszó ablakon alapuló módszer nem elég céltudatos, nagy időbonyolultságú, és túl sok redundáns ablak van; másodszor, a kézzel készített funkciók nem elég robusztusak a változások sokféleségéhez.</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DD087B" w:rsidRDefault="00DD087B" w:rsidP="00064E49">
      <w:pPr>
        <w:pStyle w:val="Kpalrs"/>
        <w:spacing w:line="360" w:lineRule="auto"/>
        <w:ind w:left="360"/>
        <w:jc w:val="both"/>
        <w:rPr>
          <w:rFonts w:ascii="Times New Roman" w:hAnsi="Times New Roman" w:cs="Times New Roman"/>
          <w:i w:val="0"/>
        </w:rPr>
      </w:pPr>
    </w:p>
    <w:p w:rsidR="00DD087B" w:rsidRDefault="00DD087B" w:rsidP="007055FF">
      <w:pPr>
        <w:pStyle w:val="Cmsor2"/>
        <w:numPr>
          <w:ilvl w:val="1"/>
          <w:numId w:val="4"/>
        </w:numPr>
        <w:ind w:left="0" w:firstLine="0"/>
        <w:rPr>
          <w:rFonts w:ascii="Times New Roman" w:hAnsi="Times New Roman" w:cs="Times New Roman"/>
        </w:rPr>
      </w:pPr>
      <w:bookmarkStart w:id="27" w:name="_Toc86750444"/>
      <w:r w:rsidRPr="007055FF">
        <w:rPr>
          <w:rFonts w:ascii="Times New Roman" w:hAnsi="Times New Roman" w:cs="Times New Roman"/>
        </w:rPr>
        <w:t>Régiókon alapuló konvolúciós neurális hálózat</w:t>
      </w:r>
      <w:bookmarkEnd w:id="27"/>
    </w:p>
    <w:p w:rsidR="002524C2" w:rsidRPr="002524C2" w:rsidRDefault="002524C2" w:rsidP="002524C2"/>
    <w:p w:rsidR="007055FF" w:rsidRDefault="00FC2CE9" w:rsidP="007055FF">
      <w:pPr>
        <w:spacing w:line="360" w:lineRule="auto"/>
        <w:jc w:val="both"/>
      </w:pPr>
      <w:r>
        <w:t xml:space="preserve">A redundáns ablakok problémájának megoldására a régiójavaslat jó megoldást kínál. Előre kitalálja a képen található obejktumok lehetséges helyét. </w:t>
      </w:r>
      <w:r w:rsidRPr="00FC2CE9">
        <w:t xml:space="preserve">A régiójavaslat jól használja ki a kép információit, például a színt, </w:t>
      </w:r>
      <w:r>
        <w:t>az éleket és a textúrát, ami</w:t>
      </w:r>
      <w:r w:rsidRPr="00FC2CE9">
        <w:t xml:space="preserve"> biztosíthatj</w:t>
      </w:r>
      <w:r>
        <w:t>a</w:t>
      </w:r>
      <w:r w:rsidRPr="00FC2CE9">
        <w:t>, hogy a rendszer viszonylag nagy visszahívási lehetőséget kapjon kevesebb ablak esetén.</w:t>
      </w:r>
      <w:r>
        <w:t xml:space="preserve"> </w:t>
      </w:r>
      <w:r w:rsidRPr="00FC2CE9">
        <w:t>Ez nagymértékben csökkenti a következő műveletek idő</w:t>
      </w:r>
      <w:r>
        <w:t>igényét, és a régió</w:t>
      </w:r>
      <w:r w:rsidRPr="00FC2CE9">
        <w:t>javaslatok m</w:t>
      </w:r>
      <w:r>
        <w:t>inősége magasabb, mint a csúszó</w:t>
      </w:r>
      <w:r w:rsidRPr="00FC2CE9">
        <w:t>ablakoké.</w:t>
      </w:r>
      <w:r>
        <w:t xml:space="preserve"> 2014-ben Ross B. Girshick javaslata alapján a CNN hagyományos csúszóablakos megoldását leváltották a régiójavaslatos CNN objektum felismerési </w:t>
      </w:r>
      <w:r>
        <w:lastRenderedPageBreak/>
        <w:t>rendszerére. Ez nagy sikert aratott az objektum detektálásban, és megnyitotta a kapukat a hatékonyabb CNN alapú objektum kereséshez.</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C6CAE" w:rsidRDefault="005C6CAE" w:rsidP="007055FF">
      <w:pPr>
        <w:spacing w:line="360" w:lineRule="auto"/>
        <w:jc w:val="both"/>
      </w:pPr>
      <w:r>
        <w:t>A Region Based Convolution Neural Network (továbbiakban R-CNN) három modullal rendelkezik: először létrehoz kategóriafüggetlen régiójavaslatokat. A második modul egy nagy CNN, amely kivonja az adott hosszúságú jellemzővektorokat a régiókból. Az utolsó modul szétválasztja az objektumot és a hátteret</w:t>
      </w:r>
      <w:r w:rsidR="006936C0">
        <w:t xml:space="preserve"> lineáris SVM (Support Vector Machine) segítségével.</w:t>
      </w:r>
      <w:r w:rsidR="00BD6623">
        <w:t xml:space="preserve"> Annak érdekében, hogy növeljük a helymeghatározás pontosságát egy lineáris regressziós modellt képeztek ki a detektálódobozok koordinátáinak módosítására</w:t>
      </w:r>
      <w:r w:rsidR="005D1E5A">
        <w:t>.</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D1E5A" w:rsidRDefault="005D1E5A" w:rsidP="007055FF">
      <w:pPr>
        <w:spacing w:line="360" w:lineRule="auto"/>
        <w:jc w:val="both"/>
      </w:pPr>
      <w:r>
        <w:t>Azonban ennek a módszernek is megvannak a hátrányai. Az R-CNN túl sok jelölt ablakot generál, és mivel a CNN-en keresztül vonja ki a jellemzőket, ennek az időigénye még mindig túl nagy. A másik probléma az, hogy a CNN-ek egy fix méretű képet kapnak bemenetként, amelyet az R-CNN vágással vagy egyéb művelettel tud a saját méretéhez illeszteni, ami a képarány és a méretarány módosulását is okozza.</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D1E5A" w:rsidRDefault="005D1E5A" w:rsidP="007055FF">
      <w:pPr>
        <w:spacing w:line="360" w:lineRule="auto"/>
        <w:jc w:val="both"/>
      </w:pPr>
      <w:r>
        <w:t>He Kaiming kidolgozta az SSP-Net módszert az R-CNN</w:t>
      </w:r>
      <w:r w:rsidR="00BB0C9A">
        <w:t xml:space="preserve"> hibáinak kiküszöbölésére. Az SP</w:t>
      </w:r>
      <w:r>
        <w:t xml:space="preserve">P-Net csak egyszer futtatja le a konvolúciós réteget a </w:t>
      </w:r>
      <w:r w:rsidR="005D0B70">
        <w:t>teljes képen, hogy megkapja a jellemzőtérképeket. A számítási feladatok megosztása miatt a lefutási idő 24-64-szer gyorsabb, mint a sima R-CNN-nél. A javasolt régiók méretei eltérőek, de a teljesen összekapcsolt réteg egy fix méretet vár bemenetként. Ennek megoldásár</w:t>
      </w:r>
      <w:r w:rsidR="00BB0C9A">
        <w:t>a jött létre az SPP réteg. Az SP</w:t>
      </w:r>
      <w:r w:rsidR="005D0B70">
        <w:t>P réteg az utolsó konvolúciós réteg mögé került, a jelölt ablakok szelektív kereséssel kapott pozíciója, az eredeti képhez hasonlóan az utolsó konvolúciós réteg jellemzőtérképeihez vannak rendelve. Ezután a javított jellemzők</w:t>
      </w:r>
      <w:r w:rsidR="00CE1E22">
        <w:t>et a többszintű S</w:t>
      </w:r>
      <w:r w:rsidR="00BB0C9A">
        <w:t>P</w:t>
      </w:r>
      <w:r w:rsidR="00CE1E22">
        <w:t>P összevonja, és minden ablakhoz létrehoz egy adott h</w:t>
      </w:r>
      <w:r w:rsidR="00BB0C9A">
        <w:t>osszúságú jellemzővektort. Az SP</w:t>
      </w:r>
      <w:r w:rsidR="00CE1E22">
        <w:t>P-Net képes megőrizni mind a globális, mind a helyi információit a képnek, szóval nagyobb pontossággal rendelkezik, mint az R-CNN.</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BB0C9A" w:rsidRDefault="00BB0C9A" w:rsidP="007055FF">
      <w:pPr>
        <w:spacing w:line="360" w:lineRule="auto"/>
        <w:jc w:val="both"/>
      </w:pPr>
      <w:r>
        <w:t>A Fast R-CNN az SPP réteg alapján létrehozta a Region of Interest (RoI) összevonási réteget, amely egy egyszintű SPP rétegnek tekinthető és képes különböző méretű képeket is feldolgozni. A Fast R-CNN módszer az SPP-Nethez képest a következő előnyökkel rendelkezik:</w:t>
      </w:r>
    </w:p>
    <w:p w:rsidR="00BB0C9A" w:rsidRDefault="009B4ACB" w:rsidP="00BB0C9A">
      <w:pPr>
        <w:pStyle w:val="Listaszerbekezds"/>
        <w:numPr>
          <w:ilvl w:val="0"/>
          <w:numId w:val="22"/>
        </w:numPr>
        <w:spacing w:line="360" w:lineRule="auto"/>
        <w:jc w:val="both"/>
      </w:pPr>
      <w:r>
        <w:t>A Fast R-CNN egy végponttól végpontig tartó objektum felismerési rendszert tanít, az SPP pedig egy többlépéses folyamatot.</w:t>
      </w:r>
    </w:p>
    <w:p w:rsidR="009B4ACB" w:rsidRDefault="009B4ACB" w:rsidP="00BB0C9A">
      <w:pPr>
        <w:pStyle w:val="Listaszerbekezds"/>
        <w:numPr>
          <w:ilvl w:val="0"/>
          <w:numId w:val="22"/>
        </w:numPr>
        <w:spacing w:line="360" w:lineRule="auto"/>
        <w:jc w:val="both"/>
      </w:pPr>
      <w:r>
        <w:t>A Fast R-CNN egyszerre tanítja az osztályozást és a határoló dobozok létrehozását.</w:t>
      </w:r>
    </w:p>
    <w:p w:rsidR="009B4ACB" w:rsidRDefault="009B4ACB" w:rsidP="00D24DB6">
      <w:pPr>
        <w:pStyle w:val="Listaszerbekezds"/>
        <w:numPr>
          <w:ilvl w:val="0"/>
          <w:numId w:val="22"/>
        </w:numPr>
        <w:spacing w:line="360" w:lineRule="auto"/>
        <w:ind w:left="714" w:hanging="357"/>
        <w:jc w:val="both"/>
      </w:pPr>
      <w:r w:rsidRPr="009B4ACB">
        <w:t>Az SPP-net nem tudja friss</w:t>
      </w:r>
      <w:r>
        <w:t xml:space="preserve">íteni a konvolúciós rétegeket tanítás </w:t>
      </w:r>
      <w:r w:rsidRPr="009B4ACB">
        <w:t>közben, a Fast R-CNN azonban képes frissíteni az összes hálózati réteget. Az objektumdetektálási feladathoz a konvolúciós rétegek paramétereinek finomhangolása</w:t>
      </w:r>
      <w:r>
        <w:t xml:space="preserve"> is szükséges és </w:t>
      </w:r>
      <w:r>
        <w:lastRenderedPageBreak/>
        <w:t>fontos, mert a</w:t>
      </w:r>
      <w:r w:rsidRPr="009B4ACB">
        <w:t xml:space="preserve"> </w:t>
      </w:r>
      <w:r>
        <w:t>meg</w:t>
      </w:r>
      <w:r w:rsidRPr="009B4ACB">
        <w:t>előző konvolúciós rétegek több helyinformációt tudnak megőrizni</w:t>
      </w:r>
      <w:r>
        <w:t>, mint a későbbiek.</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D24DB6" w:rsidRDefault="00595FDD" w:rsidP="00D24DB6">
      <w:pPr>
        <w:spacing w:line="360" w:lineRule="auto"/>
        <w:jc w:val="both"/>
      </w:pPr>
      <w:r>
        <w:t>A régiójavaslatok kiszámítása még így is egy bökkenőt jelent a Fast R-CNN szempontjából. A minőségi régiójavaslatok nagyban befolyásolják az objektum felismerés gyorsaságát és pontosságát. Ennek megoldására találták ki a régiójavaslati hálózatot (Region Proposal Network), amely szinte valós időben képes észlelni az objektumokat. A régiójavaslati hálózat egy teljesen konvolúciós hálózat (Fully Convolutional Network) amely egyidőben jósolja meg az objektumok határait és az objektivitási pontjukat minden lehetséges helyen. Az alapötlete az, hogy a CNN által magas visszahívású régiójavaslatokat generál</w:t>
      </w:r>
      <w:r w:rsidR="00A45688">
        <w:t>, amely nemcsak felgyorsítja a felismerési sebességet, hanem a kombinálni lehet a CNN végpont alapú tanításával.</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797AF6" w:rsidRDefault="00797AF6" w:rsidP="00D24DB6">
      <w:pPr>
        <w:spacing w:line="360" w:lineRule="auto"/>
        <w:jc w:val="both"/>
      </w:pPr>
      <w:r w:rsidRPr="00797AF6">
        <w:t xml:space="preserve">A </w:t>
      </w:r>
      <w:r>
        <w:t>Fast</w:t>
      </w:r>
      <w:r w:rsidR="00BB360A">
        <w:t>er</w:t>
      </w:r>
      <w:r w:rsidRPr="00797AF6">
        <w:t xml:space="preserve"> R-CNN egyesítette a régiójavaslatot és a CNN </w:t>
      </w:r>
      <w:r>
        <w:t>osztályozásá</w:t>
      </w:r>
      <w:r w:rsidRPr="00797AF6">
        <w:t>t egy végponto</w:t>
      </w:r>
      <w:r>
        <w:t>k közötti detektálási hálózathba</w:t>
      </w:r>
      <w:r w:rsidRPr="00797AF6">
        <w:t>, javítva</w:t>
      </w:r>
      <w:r>
        <w:t xml:space="preserve"> ezzel</w:t>
      </w:r>
      <w:r w:rsidRPr="00797AF6">
        <w:t xml:space="preserve"> mind a sebességet, mind a pontosságot. A </w:t>
      </w:r>
      <w:r>
        <w:t>Fast</w:t>
      </w:r>
      <w:r w:rsidR="00BB360A">
        <w:t>er</w:t>
      </w:r>
      <w:r>
        <w:t xml:space="preserve"> </w:t>
      </w:r>
      <w:r w:rsidRPr="00797AF6">
        <w:t>R-CNN azonban még mindig nem képes nagy pontossággal teljesíteni a valós idejű objektum-észlelés követel</w:t>
      </w:r>
      <w:r>
        <w:t>ményeit, mivel a CNN jellemzői kivonásának</w:t>
      </w:r>
      <w:r w:rsidRPr="00797AF6">
        <w:t xml:space="preserve"> kiszámítása még mindig időigényes</w:t>
      </w:r>
      <w:r>
        <w:t>.</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BB360A" w:rsidRDefault="00BB360A" w:rsidP="00D24DB6">
      <w:pPr>
        <w:spacing w:line="360" w:lineRule="auto"/>
        <w:jc w:val="both"/>
      </w:pPr>
      <w:r>
        <w:t xml:space="preserve">Összességében az R-CNN, az SPP-Net, a Fast R-CNN és a Fater R-CNN mind a CNN-en alapuló objektum felismerést fejlesztették tovább, hogy gyorsabb és pontosabb módszert kapjanak. Az R-CNN módszerek jelenleg is az objektum felismerés egyik legfőbb ágát képviselik. </w:t>
      </w:r>
      <w:r w:rsidR="005C078C">
        <w:fldChar w:fldCharType="begin"/>
      </w:r>
      <w:r w:rsidR="005C078C">
        <w:instrText xml:space="preserve"> REF _Ref70604655 \r \h </w:instrText>
      </w:r>
      <w:r w:rsidR="005C078C">
        <w:fldChar w:fldCharType="separate"/>
      </w:r>
      <w:r w:rsidR="005C078C">
        <w:t>[13]</w:t>
      </w:r>
      <w:r w:rsidR="005C078C">
        <w:fldChar w:fldCharType="end"/>
      </w:r>
    </w:p>
    <w:p w:rsidR="00CF0AE9" w:rsidRDefault="00CF0AE9" w:rsidP="00D24DB6">
      <w:pPr>
        <w:spacing w:line="360" w:lineRule="auto"/>
        <w:jc w:val="both"/>
      </w:pPr>
    </w:p>
    <w:p w:rsidR="00CF0AE9" w:rsidRDefault="00CF0AE9" w:rsidP="00CF0AE9">
      <w:pPr>
        <w:pStyle w:val="Cmsor1"/>
        <w:numPr>
          <w:ilvl w:val="0"/>
          <w:numId w:val="4"/>
        </w:numPr>
        <w:ind w:left="0" w:firstLine="0"/>
        <w:rPr>
          <w:rFonts w:ascii="Times New Roman" w:hAnsi="Times New Roman" w:cs="Times New Roman"/>
        </w:rPr>
      </w:pPr>
      <w:bookmarkStart w:id="28" w:name="_Toc86750445"/>
      <w:r w:rsidRPr="00CF0AE9">
        <w:rPr>
          <w:rFonts w:ascii="Times New Roman" w:hAnsi="Times New Roman" w:cs="Times New Roman"/>
        </w:rPr>
        <w:t>A program megvalósítása</w:t>
      </w:r>
      <w:bookmarkEnd w:id="28"/>
    </w:p>
    <w:p w:rsidR="00CF0AE9" w:rsidRDefault="00CF0AE9" w:rsidP="00CF0AE9">
      <w:pPr>
        <w:pStyle w:val="Szvegtrzs"/>
      </w:pPr>
    </w:p>
    <w:p w:rsidR="00CF0AE9" w:rsidRDefault="006416D1" w:rsidP="00A37E4D">
      <w:pPr>
        <w:spacing w:line="360" w:lineRule="auto"/>
        <w:jc w:val="both"/>
      </w:pPr>
      <w:r>
        <w:t>Az elkészítendő program részletes megtervezése után nincs más hátra, mint implementálni a korábban leírtakat. A megvalósításhoz a programozási nyelven kívül (amelyet már korábban részleteztem) szükség van még egy fejlesztői környezetre is. Az én választásom a Visual Studio Code-ra esett, amely</w:t>
      </w:r>
      <w:r w:rsidR="00A37E4D">
        <w:t xml:space="preserve"> egy ingyenes, nyílt forráskódú fejlesztői környezet, mely számos operációs rendszeren elérhető és beépített Git támogatással is rendelkezik. Ezen kívül pedig rengeteg programozási nyelvet támogat, tehát nagyszerűen használható például Python, C++, Java, C#, PHP, SQL és egyéb programok írására.</w:t>
      </w:r>
    </w:p>
    <w:p w:rsidR="00F82CE3" w:rsidRDefault="00F82CE3" w:rsidP="00A37E4D">
      <w:pPr>
        <w:spacing w:line="360" w:lineRule="auto"/>
        <w:jc w:val="both"/>
      </w:pPr>
    </w:p>
    <w:p w:rsidR="00F82CE3" w:rsidRPr="00F82CE3" w:rsidRDefault="00F82CE3" w:rsidP="00F82CE3">
      <w:pPr>
        <w:pStyle w:val="Cmsor2"/>
        <w:numPr>
          <w:ilvl w:val="1"/>
          <w:numId w:val="4"/>
        </w:numPr>
        <w:ind w:left="0" w:firstLine="0"/>
        <w:rPr>
          <w:rFonts w:ascii="Times New Roman" w:hAnsi="Times New Roman" w:cs="Times New Roman"/>
        </w:rPr>
      </w:pPr>
      <w:r w:rsidRPr="00F82CE3">
        <w:rPr>
          <w:rFonts w:ascii="Times New Roman" w:hAnsi="Times New Roman" w:cs="Times New Roman"/>
        </w:rPr>
        <w:lastRenderedPageBreak/>
        <w:t>Előkészületek</w:t>
      </w:r>
    </w:p>
    <w:p w:rsidR="00F82CE3" w:rsidRDefault="00F82CE3" w:rsidP="00A37E4D">
      <w:pPr>
        <w:spacing w:line="360" w:lineRule="auto"/>
        <w:jc w:val="both"/>
      </w:pPr>
    </w:p>
    <w:p w:rsidR="00B6104D" w:rsidRDefault="00B6104D" w:rsidP="00A37E4D">
      <w:pPr>
        <w:spacing w:line="360" w:lineRule="auto"/>
        <w:jc w:val="both"/>
      </w:pPr>
      <w:r>
        <w:t>A projekt első lépéseként két</w:t>
      </w:r>
      <w:r w:rsidR="007F5D2C">
        <w:t xml:space="preserve"> függvénykönyvtár</w:t>
      </w:r>
      <w:r w:rsidR="008655DA">
        <w:t>a</w:t>
      </w:r>
      <w:r w:rsidR="00E45AA3">
        <w:t>t kell letöltenem, majd beimportálnom ahhoz, hogy használni tudjam a funkcióikat.</w:t>
      </w:r>
      <w:r w:rsidR="00F30F76">
        <w:t xml:space="preserve"> Ezek nem mások, mint az OpenCV és a NumPy.</w:t>
      </w:r>
      <w:r w:rsidR="008F77CD">
        <w:t xml:space="preserve"> Ezután következik a feldolgozandó kép beolvasása. Ehhez a művelethez először szükségem van néhány képre, amelyeken a tesztelést el fogom végezni. Az interneten számos zenei kotta érhető el jó minőségben</w:t>
      </w:r>
      <w:r w:rsidR="00725538">
        <w:t>, de talán a legnagyobb gyűjtemény a ChoralWiki oldalon található meg, ahol több ezer zenei kotta található meg rendszerez</w:t>
      </w:r>
      <w:r w:rsidR="00B81112">
        <w:t>ett formában, és tölthető le PDF</w:t>
      </w:r>
      <w:r w:rsidR="00725538">
        <w:t>, Midi, MusicXML és egyéb formátumokban.</w:t>
      </w:r>
      <w:r w:rsidR="00B81112">
        <w:t xml:space="preserve"> Mivel számomra valamilyen képformátumú bemeneti adatra van szükségem, így PDF formátumban töltöttem le őket, majd egy internetes konverter segítségével JPG formátumra alakítottam őket.</w:t>
      </w:r>
      <w:r w:rsidR="00F5364B">
        <w:t xml:space="preserve"> Így már felhasználható</w:t>
      </w:r>
      <w:r w:rsidR="00B81112">
        <w:t>k bemenetként a digitalizáló programhoz.</w:t>
      </w:r>
    </w:p>
    <w:p w:rsidR="009D41D2" w:rsidRDefault="009D41D2" w:rsidP="00A37E4D">
      <w:pPr>
        <w:spacing w:line="360" w:lineRule="auto"/>
        <w:jc w:val="both"/>
      </w:pPr>
    </w:p>
    <w:p w:rsidR="009D41D2" w:rsidRDefault="009D41D2" w:rsidP="009D41D2">
      <w:pPr>
        <w:pStyle w:val="Cmsor2"/>
        <w:numPr>
          <w:ilvl w:val="1"/>
          <w:numId w:val="4"/>
        </w:numPr>
        <w:ind w:left="0" w:firstLine="0"/>
        <w:rPr>
          <w:rFonts w:ascii="Times New Roman" w:hAnsi="Times New Roman" w:cs="Times New Roman"/>
        </w:rPr>
      </w:pPr>
      <w:r w:rsidRPr="009D41D2">
        <w:rPr>
          <w:rFonts w:ascii="Times New Roman" w:hAnsi="Times New Roman" w:cs="Times New Roman"/>
        </w:rPr>
        <w:t>Threshold</w:t>
      </w:r>
    </w:p>
    <w:p w:rsidR="009D41D2" w:rsidRDefault="009D41D2" w:rsidP="009D41D2"/>
    <w:p w:rsidR="009D41D2" w:rsidRDefault="009D41D2" w:rsidP="002C083B">
      <w:pPr>
        <w:spacing w:line="360" w:lineRule="auto"/>
        <w:jc w:val="both"/>
      </w:pPr>
      <w:r>
        <w:t>A könyvtárak importálása</w:t>
      </w:r>
      <w:r w:rsidR="00D1687F">
        <w:t xml:space="preserve"> és a kép beolvasása után a t</w:t>
      </w:r>
      <w:r>
        <w:t>hreshold megadása következik.</w:t>
      </w:r>
      <w:r w:rsidR="00BB5F33">
        <w:t xml:space="preserve"> A beolvasott képet először szürkeárnyalatos képpé kell átalakítani.</w:t>
      </w:r>
      <w:r w:rsidR="00A01333">
        <w:t xml:space="preserve"> Ez egyszerűen elvégezhető, hiszen az OpenCV-ben</w:t>
      </w:r>
      <w:r w:rsidR="00943C9E">
        <w:t xml:space="preserve"> van erre egy beépített metódus, ami az RGB képeket szürkeárnyalatossá teszi. Miután ez </w:t>
      </w:r>
      <w:r w:rsidR="00674B49">
        <w:t>elkészült</w:t>
      </w:r>
      <w:r w:rsidR="00943C9E">
        <w:t xml:space="preserve"> egy bináris képet kell létrehozni ebből a képből, amelyet thresholdolással kapok meg.</w:t>
      </w:r>
    </w:p>
    <w:p w:rsidR="00CD62C6" w:rsidRDefault="00CD62C6" w:rsidP="009D41D2"/>
    <w:p w:rsidR="00CD62C6" w:rsidRDefault="00CD62C6" w:rsidP="00CD62C6">
      <w:pPr>
        <w:pStyle w:val="Cmsor2"/>
        <w:numPr>
          <w:ilvl w:val="1"/>
          <w:numId w:val="4"/>
        </w:numPr>
        <w:ind w:left="0" w:firstLine="0"/>
        <w:rPr>
          <w:rFonts w:ascii="Times New Roman" w:hAnsi="Times New Roman" w:cs="Times New Roman"/>
        </w:rPr>
      </w:pPr>
      <w:r w:rsidRPr="00CD62C6">
        <w:rPr>
          <w:rFonts w:ascii="Times New Roman" w:hAnsi="Times New Roman" w:cs="Times New Roman"/>
        </w:rPr>
        <w:t>Kottavonalak megkeresése</w:t>
      </w:r>
    </w:p>
    <w:p w:rsidR="00CD62C6" w:rsidRDefault="00CD62C6" w:rsidP="00CD62C6"/>
    <w:p w:rsidR="003108F3" w:rsidRDefault="0069645C" w:rsidP="002C083B">
      <w:pPr>
        <w:spacing w:line="360" w:lineRule="auto"/>
        <w:jc w:val="both"/>
      </w:pPr>
      <w:r>
        <w:t>A zenei kottákban fellelhető</w:t>
      </w:r>
      <w:r w:rsidR="002B5618">
        <w:t xml:space="preserve"> hosszú vonala</w:t>
      </w:r>
      <w:r>
        <w:t>ka</w:t>
      </w:r>
      <w:r w:rsidR="002B5618">
        <w:t>t, amelyeken a hangjegyek is elhelyezkednek, kottavonalaknak hívjuk.</w:t>
      </w:r>
      <w:r>
        <w:t xml:space="preserve"> A kottaírásban jellemzően őt kottavonal alkot egy sort.</w:t>
      </w:r>
      <w:r w:rsidR="0025153D">
        <w:t xml:space="preserve"> A vonalak bizonyos hangmagasságokat jelölnek, és a hangokat jelölő hangjegyek pedig ezeken a vonalakon, vagy a von</w:t>
      </w:r>
      <w:r w:rsidR="00710EAC">
        <w:t>alak között helyezkedhetnek el.</w:t>
      </w:r>
    </w:p>
    <w:p w:rsidR="002C083B" w:rsidRDefault="002C083B" w:rsidP="002C083B">
      <w:pPr>
        <w:spacing w:line="360" w:lineRule="auto"/>
        <w:jc w:val="both"/>
      </w:pPr>
      <w:r>
        <w:t>Ahhoz, hogy a program megtalálja és felismerje ezeket a kottavonalakat, a Probabilistic Hough</w:t>
      </w:r>
      <w:r w:rsidR="00504B32">
        <w:t xml:space="preserve"> Transformot alkalmazom.</w:t>
      </w:r>
      <w:r w:rsidR="00674B49">
        <w:t xml:space="preserve"> Az ehhez szükséges eljárás a cv2.HoughLinesP</w:t>
      </w:r>
      <w:r w:rsidR="00541BA5">
        <w:t>()</w:t>
      </w:r>
      <w:r w:rsidR="00674B49">
        <w:t>, amelynek miután megadtuk a szükséges paramétereit, azaz a</w:t>
      </w:r>
      <w:r w:rsidR="00541BA5">
        <w:t xml:space="preserve"> képet, amelyen a keresést végzi, a</w:t>
      </w:r>
      <w:r w:rsidR="00674B49">
        <w:t xml:space="preserve"> rho-t</w:t>
      </w:r>
      <w:r w:rsidR="00541BA5">
        <w:t>,</w:t>
      </w:r>
      <w:r w:rsidR="00674B49">
        <w:t xml:space="preserve"> a theta-t</w:t>
      </w:r>
      <w:r w:rsidR="00541BA5">
        <w:t>,</w:t>
      </w:r>
      <w:r w:rsidR="00674B49">
        <w:t xml:space="preserve"> a minLineLenght-et és a maxLineGap-et. A korábbiakban ismertetett módon ez az algoritmus elkezdi a képen található adott hosszúságú és töredezésmentes vonalakat megkeresni és felismerni.</w:t>
      </w:r>
      <w:r w:rsidR="00DB73F3">
        <w:t xml:space="preserve"> Ahhoz, hogy jól működjön az eljárás, a thresholdolt képen kell lefuttatni.</w:t>
      </w:r>
      <w:r w:rsidR="00252C53">
        <w:t xml:space="preserve"> Miután elkészült a vonalak megkeresésével,</w:t>
      </w:r>
      <w:r w:rsidR="00604506">
        <w:t xml:space="preserve"> a vizuálisabb ellenőrzés </w:t>
      </w:r>
      <w:r w:rsidR="00604506">
        <w:lastRenderedPageBreak/>
        <w:t>érdekében kirajzoltatom</w:t>
      </w:r>
      <w:r w:rsidR="00252C53">
        <w:t xml:space="preserve"> </w:t>
      </w:r>
      <w:r w:rsidR="00604506">
        <w:t>a kottavonalakat, amelyeket a HoughLines megtalált.</w:t>
      </w:r>
    </w:p>
    <w:p w:rsidR="000D6709" w:rsidRDefault="005A6C74" w:rsidP="006E3264">
      <w:pPr>
        <w:keepNext/>
        <w:spacing w:line="360" w:lineRule="auto"/>
        <w:jc w:val="center"/>
      </w:pPr>
      <w:r>
        <w:rPr>
          <w:noProof/>
          <w:lang w:eastAsia="hu-HU" w:bidi="ar-SA"/>
        </w:rPr>
        <w:drawing>
          <wp:inline distT="0" distB="0" distL="0" distR="0" wp14:anchorId="0A7D6BFE" wp14:editId="08A499E9">
            <wp:extent cx="3600000" cy="5093751"/>
            <wp:effectExtent l="0" t="0" r="63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s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5093751"/>
                    </a:xfrm>
                    <a:prstGeom prst="rect">
                      <a:avLst/>
                    </a:prstGeom>
                  </pic:spPr>
                </pic:pic>
              </a:graphicData>
            </a:graphic>
          </wp:inline>
        </w:drawing>
      </w:r>
    </w:p>
    <w:p w:rsidR="005A6C74" w:rsidRPr="000D6709" w:rsidRDefault="000D6709" w:rsidP="000D6709">
      <w:pPr>
        <w:pStyle w:val="Kpalrs"/>
        <w:jc w:val="center"/>
        <w:rPr>
          <w:rFonts w:ascii="Times New Roman" w:hAnsi="Times New Roman" w:cs="Times New Roman"/>
          <w:sz w:val="20"/>
          <w:szCs w:val="20"/>
        </w:rPr>
      </w:pPr>
      <w:r w:rsidRPr="000D6709">
        <w:rPr>
          <w:rFonts w:ascii="Times New Roman" w:hAnsi="Times New Roman" w:cs="Times New Roman"/>
          <w:sz w:val="20"/>
          <w:szCs w:val="20"/>
        </w:rPr>
        <w:fldChar w:fldCharType="begin"/>
      </w:r>
      <w:r w:rsidRPr="000D6709">
        <w:rPr>
          <w:rFonts w:ascii="Times New Roman" w:hAnsi="Times New Roman" w:cs="Times New Roman"/>
          <w:sz w:val="20"/>
          <w:szCs w:val="20"/>
        </w:rPr>
        <w:instrText xml:space="preserve"> SEQ ábra \* ARABIC </w:instrText>
      </w:r>
      <w:r w:rsidRPr="000D6709">
        <w:rPr>
          <w:rFonts w:ascii="Times New Roman" w:hAnsi="Times New Roman" w:cs="Times New Roman"/>
          <w:sz w:val="20"/>
          <w:szCs w:val="20"/>
        </w:rPr>
        <w:fldChar w:fldCharType="separate"/>
      </w:r>
      <w:r w:rsidR="001F5C20">
        <w:rPr>
          <w:rFonts w:ascii="Times New Roman" w:hAnsi="Times New Roman" w:cs="Times New Roman"/>
          <w:noProof/>
          <w:sz w:val="20"/>
          <w:szCs w:val="20"/>
        </w:rPr>
        <w:t>7</w:t>
      </w:r>
      <w:r w:rsidRPr="000D6709">
        <w:rPr>
          <w:rFonts w:ascii="Times New Roman" w:hAnsi="Times New Roman" w:cs="Times New Roman"/>
          <w:sz w:val="20"/>
          <w:szCs w:val="20"/>
        </w:rPr>
        <w:fldChar w:fldCharType="end"/>
      </w:r>
      <w:r w:rsidRPr="000D6709">
        <w:rPr>
          <w:rFonts w:ascii="Times New Roman" w:hAnsi="Times New Roman" w:cs="Times New Roman"/>
          <w:sz w:val="20"/>
          <w:szCs w:val="20"/>
        </w:rPr>
        <w:t>. ábra: Vonalfelismerés eredménye</w:t>
      </w:r>
    </w:p>
    <w:p w:rsidR="005A6C74" w:rsidRPr="000D6709" w:rsidRDefault="005A6C74" w:rsidP="00947480">
      <w:pPr>
        <w:pStyle w:val="Kpalrs"/>
        <w:rPr>
          <w:rFonts w:ascii="Times New Roman" w:hAnsi="Times New Roman" w:cs="Times New Roman"/>
          <w:sz w:val="20"/>
          <w:szCs w:val="20"/>
        </w:rPr>
      </w:pPr>
    </w:p>
    <w:p w:rsidR="006C2251" w:rsidRDefault="00604506" w:rsidP="002C083B">
      <w:pPr>
        <w:spacing w:line="360" w:lineRule="auto"/>
        <w:jc w:val="both"/>
      </w:pPr>
      <w:r>
        <w:t>Ezeket a vonalakat eltárolom egy adott listába, hogy a későbbiekben felhasználhatóak legyenek.</w:t>
      </w:r>
      <w:r w:rsidR="006301B1">
        <w:t xml:space="preserve"> Ezt a listát egyszerűen csak Lines-nak neveztem el, hogy minél egyértelműbb legyen.</w:t>
      </w:r>
      <w:r w:rsidR="002B5C09">
        <w:t xml:space="preserve"> Azonban az ebben eltárolt vonalak nem mindig feleltek meg az elvárásoknak, esetenként nem talált meg vonalakat, vagy több vonalat talált meg, mint kellene. </w:t>
      </w:r>
    </w:p>
    <w:p w:rsidR="00604506" w:rsidRDefault="002B5C09" w:rsidP="002C083B">
      <w:pPr>
        <w:spacing w:line="360" w:lineRule="auto"/>
        <w:jc w:val="both"/>
      </w:pPr>
      <w:r>
        <w:t>Ezen problémák kikü</w:t>
      </w:r>
      <w:r w:rsidR="008311EE">
        <w:t>szöbölésére hoztam létre még három</w:t>
      </w:r>
      <w:r>
        <w:t xml:space="preserve"> listát, amelyek segítségével javítok a teljes vonalkeresési procedúra sikerességén.</w:t>
      </w:r>
      <w:r w:rsidR="00E37EC8">
        <w:t xml:space="preserve"> Először is y irányú, azaz vízszintes hosszúság szerint sorba rendezem a detektált vonalakat, ás azokat ilyen formában lem</w:t>
      </w:r>
      <w:r w:rsidR="004C10EF">
        <w:t>entem egy good</w:t>
      </w:r>
      <w:r w:rsidR="00E37EC8">
        <w:t xml:space="preserve">Lines listába. </w:t>
      </w:r>
      <w:r w:rsidR="006C2251">
        <w:t>Ezt követően megvizsgálom, hogy van-e szinte azonos pixelhelyen több vonal is, ha akad ilyen, azokat összevonom, hiszen azok nagy valószínűséggel egy és ugyanaz vonal, csak a vastagsága miatt az algoritmus több vonalnak értelmezte (például egy 5 pixel vastag vonalat érzékelhet 5 darab 1 pixeles vonalnak).</w:t>
      </w:r>
      <w:r w:rsidR="00B46718">
        <w:t xml:space="preserve"> Ezt a gyakorlatban úgy </w:t>
      </w:r>
      <w:r w:rsidR="00B46718">
        <w:lastRenderedPageBreak/>
        <w:t>valósítottam meg, hogy a goodLines listából egyesével hozzáadtam a vonalakat egy tempLines listába, amelyben megvizsgáltam az adott kottavonal y koordinátáját, majd minden esetben összevetem a következő vonal koordinátájával és ha a kettő közötti különbség kevesebb, mint adott pixel, akkor összevontam a két vonalat.</w:t>
      </w:r>
    </w:p>
    <w:p w:rsidR="00F06EE9" w:rsidRDefault="004F3BE5" w:rsidP="002C083B">
      <w:pPr>
        <w:spacing w:line="360" w:lineRule="auto"/>
        <w:jc w:val="both"/>
      </w:pPr>
      <w:r>
        <w:t>Amikor</w:t>
      </w:r>
      <w:r w:rsidR="00954CF7">
        <w:t xml:space="preserve"> ezzel elkészültem, a vonalakat a tempLines listából hozzáadtam a permaLines listához, majd mivel y koordináta szerint vannak rendezve, ötösével eltárolom őket, így a kottasorok egyben vannak eltárolva.</w:t>
      </w:r>
    </w:p>
    <w:p w:rsidR="00604506" w:rsidRDefault="00604506" w:rsidP="002C083B">
      <w:pPr>
        <w:spacing w:line="360" w:lineRule="auto"/>
        <w:jc w:val="both"/>
      </w:pPr>
    </w:p>
    <w:p w:rsidR="00CD62C6" w:rsidRDefault="00CC49D2" w:rsidP="001A2B7F">
      <w:pPr>
        <w:pStyle w:val="Cmsor2"/>
        <w:numPr>
          <w:ilvl w:val="1"/>
          <w:numId w:val="4"/>
        </w:numPr>
        <w:ind w:left="0" w:firstLine="0"/>
        <w:rPr>
          <w:rFonts w:ascii="Times New Roman" w:hAnsi="Times New Roman" w:cs="Times New Roman"/>
        </w:rPr>
      </w:pPr>
      <w:r>
        <w:rPr>
          <w:rFonts w:ascii="Times New Roman" w:hAnsi="Times New Roman" w:cs="Times New Roman"/>
        </w:rPr>
        <w:t>Kottavonalak kitörlése</w:t>
      </w:r>
    </w:p>
    <w:p w:rsidR="00BC7AC0" w:rsidRDefault="00BC7AC0" w:rsidP="00BC7AC0"/>
    <w:p w:rsidR="00BC7AC0" w:rsidRDefault="00B10B5E" w:rsidP="00BC7AC0">
      <w:pPr>
        <w:spacing w:line="360" w:lineRule="auto"/>
        <w:jc w:val="both"/>
      </w:pPr>
      <w:r>
        <w:t xml:space="preserve">Ahhoz, hogy a hangjegyeket </w:t>
      </w:r>
      <w:r w:rsidR="00B73FC3">
        <w:t xml:space="preserve">könnyebben </w:t>
      </w:r>
      <w:r>
        <w:t>fel tudjam ismerni</w:t>
      </w:r>
      <w:r w:rsidR="00B73FC3">
        <w:t>,</w:t>
      </w:r>
      <w:r>
        <w:t xml:space="preserve"> a korábban megtalált és megjelölt vonalakat eltávolítom a képről.</w:t>
      </w:r>
      <w:r w:rsidR="00B73FC3">
        <w:t xml:space="preserve"> Így megelőzöm azokat a problémákat, amelyekkel akkor szembesülnék, ha úgy akarnám felismerni a hangjegyeket, hogy a háttérben a vonalak bezavarnának a felismerési algoritmusnak.</w:t>
      </w:r>
      <w:r w:rsidR="00B73FC3" w:rsidRPr="00B73FC3">
        <w:t xml:space="preserve"> </w:t>
      </w:r>
      <w:r w:rsidR="00924340">
        <w:t>A vonalak eltávolítását morfológiai szűrő segítségével hajtom végre.</w:t>
      </w:r>
    </w:p>
    <w:p w:rsidR="00C36916" w:rsidRDefault="00924340" w:rsidP="00BC7AC0">
      <w:pPr>
        <w:spacing w:line="360" w:lineRule="auto"/>
        <w:jc w:val="both"/>
      </w:pPr>
      <w:r>
        <w:t>A morfológia</w:t>
      </w:r>
      <w:r w:rsidR="00FD4339">
        <w:t xml:space="preserve"> alaktan</w:t>
      </w:r>
      <w:r w:rsidR="001E30A2">
        <w:t>t jelent, és egyaránt alkalmazzá</w:t>
      </w:r>
      <w:r w:rsidR="00FD4339">
        <w:t>k a biológiában és a matematikában is.</w:t>
      </w:r>
      <w:r w:rsidR="00210FA1">
        <w:t xml:space="preserve"> A matematikában halmazokon elvégezhető műveleteket jelent, ezt használja a képfeldolgozáshoz is. </w:t>
      </w:r>
      <w:r w:rsidR="00435DB0">
        <w:t>A morfológ</w:t>
      </w:r>
      <w:r w:rsidR="00E23985">
        <w:t xml:space="preserve">ia célja, hogy a struktúrák és formák tanulmányozása révén valamilyen releváns adatot nyerjünk ki a képből. </w:t>
      </w:r>
      <w:r w:rsidR="00210FA1">
        <w:t>Ezek a műveletek gyorsan implementálhatók és széles körben alkalmazhatók.</w:t>
      </w:r>
      <w:r w:rsidR="006507BE">
        <w:t xml:space="preserve"> Az </w:t>
      </w:r>
      <w:r w:rsidR="00A54D2E">
        <w:t>alapműveletek akkor a leghatékony</w:t>
      </w:r>
      <w:r w:rsidR="006507BE">
        <w:t>abbak</w:t>
      </w:r>
      <w:r w:rsidR="001D7A25">
        <w:t>,</w:t>
      </w:r>
      <w:r w:rsidR="006507BE">
        <w:t xml:space="preserve"> ha bináris képen alkalmazzák őket, ezért én is így tettem.</w:t>
      </w:r>
      <w:r w:rsidR="00F12719">
        <w:t xml:space="preserve"> </w:t>
      </w:r>
    </w:p>
    <w:p w:rsidR="00924340" w:rsidRDefault="00F12719" w:rsidP="00BC7AC0">
      <w:pPr>
        <w:spacing w:line="360" w:lineRule="auto"/>
        <w:jc w:val="both"/>
      </w:pPr>
      <w:r>
        <w:t>A feldolgozandó kép mellett azonban szükség van egy strukturáló elemre is, amely méretében jóval kisebb a vizsgált képnél, mivel ez fogja végigjárni a kép teljes területét.</w:t>
      </w:r>
      <w:r w:rsidR="009B0E6E">
        <w:t xml:space="preserve"> Ennek a strukturáló elemnek (más néven kernelnek) három különböző alakja lehet.</w:t>
      </w:r>
      <w:r w:rsidR="00C36916">
        <w:t xml:space="preserve"> </w:t>
      </w:r>
      <w:r w:rsidR="00B62239">
        <w:t>A kernel formája lehet ellipszis, téglalap vagy kereszt.</w:t>
      </w:r>
    </w:p>
    <w:p w:rsidR="00964EC7" w:rsidRDefault="00964EC7" w:rsidP="00BC7AC0">
      <w:pPr>
        <w:spacing w:line="360" w:lineRule="auto"/>
        <w:jc w:val="both"/>
      </w:pPr>
    </w:p>
    <w:p w:rsidR="00964EC7" w:rsidRDefault="00964EC7" w:rsidP="00BC7AC0">
      <w:pPr>
        <w:spacing w:line="360" w:lineRule="auto"/>
        <w:jc w:val="both"/>
      </w:pPr>
      <w:r>
        <w:t>[kép a 3 kernelről]</w:t>
      </w:r>
    </w:p>
    <w:p w:rsidR="00964EC7" w:rsidRDefault="00964EC7" w:rsidP="00BC7AC0">
      <w:pPr>
        <w:spacing w:line="360" w:lineRule="auto"/>
        <w:jc w:val="both"/>
      </w:pPr>
    </w:p>
    <w:p w:rsidR="001E30A2" w:rsidRDefault="001E30A2" w:rsidP="00BC7AC0">
      <w:pPr>
        <w:spacing w:line="360" w:lineRule="auto"/>
        <w:jc w:val="both"/>
      </w:pPr>
      <w:r>
        <w:t>Az 1-esek jelölik azt a területet, ahol az adott művelet hatása alkalmazva lesz az adott pixelen, a 0-val jelölt területeket pedig érintetlenül hagyja.</w:t>
      </w:r>
    </w:p>
    <w:p w:rsidR="00924340" w:rsidRDefault="00924340" w:rsidP="00BC7AC0">
      <w:pPr>
        <w:spacing w:line="360" w:lineRule="auto"/>
        <w:jc w:val="both"/>
      </w:pPr>
      <w:r>
        <w:t>A morfológiai szűrők</w:t>
      </w:r>
      <w:r w:rsidR="00507890">
        <w:t xml:space="preserve"> vagy morfológiai műveletek arra használhatóak fel, hogy  kép egyes területeit felnagyítsuk vagy esetleg kicsinyítsük, illetv</w:t>
      </w:r>
      <w:r w:rsidR="00D92D43">
        <w:t>e hogy eltávolít</w:t>
      </w:r>
      <w:r w:rsidR="00A74CF5">
        <w:t>suk vagy kitöltsük</w:t>
      </w:r>
      <w:r w:rsidR="00507890">
        <w:t xml:space="preserve"> egy terület körüli képpontokat.</w:t>
      </w:r>
      <w:r w:rsidR="00FB7AB7">
        <w:t xml:space="preserve"> Az alábbiakban ismertetem ezeket az alapvető műveleteket</w:t>
      </w:r>
      <w:r w:rsidR="00FB7AB7" w:rsidRPr="00FB7AB7">
        <w:t xml:space="preserve">, </w:t>
      </w:r>
      <w:r w:rsidR="00FB7AB7" w:rsidRPr="00FB7AB7">
        <w:lastRenderedPageBreak/>
        <w:t>amelyek a bemeneti képen lévő objektumokat a kiválasztott strukturáló elemben kódolt jellemzők alapján dolgozzák fel.</w:t>
      </w:r>
    </w:p>
    <w:p w:rsidR="00FC0068" w:rsidRDefault="00FC0068" w:rsidP="00BC7AC0">
      <w:pPr>
        <w:spacing w:line="360" w:lineRule="auto"/>
        <w:jc w:val="both"/>
      </w:pPr>
      <w:r>
        <w:t>A dilation</w:t>
      </w:r>
      <w:r w:rsidR="00334241">
        <w:t xml:space="preserve"> egyike a két morfológiai alapműveletnek.</w:t>
      </w:r>
      <w:r w:rsidR="006C2531">
        <w:t xml:space="preserve"> Ez az operátor azt a hatást ér</w:t>
      </w:r>
      <w:r w:rsidR="003C4DC5">
        <w:t>i el, hogy a kép előteré</w:t>
      </w:r>
      <w:r w:rsidR="00D610D4">
        <w:t>ben lévő pixelek</w:t>
      </w:r>
      <w:r w:rsidR="003C4DC5">
        <w:t xml:space="preserve"> körüli</w:t>
      </w:r>
      <w:r w:rsidR="00D610D4">
        <w:t xml:space="preserve"> határokat</w:t>
      </w:r>
      <w:r w:rsidR="006C2531">
        <w:t xml:space="preserve"> folyamatosan növeli.</w:t>
      </w:r>
      <w:r w:rsidR="00A86F04">
        <w:t xml:space="preserve"> Ezzel az előtérben lévő pixelek mérete növekszik, a közöttük lévő lyukak pedig csökkennek.</w:t>
      </w:r>
      <w:r w:rsidR="00CF7F43" w:rsidRPr="00CF7F43">
        <w:t xml:space="preserve"> A dilat</w:t>
      </w:r>
      <w:r w:rsidR="00CF7F43">
        <w:t>ion</w:t>
      </w:r>
      <w:r w:rsidR="00CF7F43" w:rsidRPr="00CF7F43">
        <w:t xml:space="preserve"> </w:t>
      </w:r>
      <w:r w:rsidR="005B2FDC">
        <w:t>művelet</w:t>
      </w:r>
      <w:r w:rsidR="00CF7F43" w:rsidRPr="00CF7F43">
        <w:t xml:space="preserve"> két adatot vesz be bemenetként. Az első a kép</w:t>
      </w:r>
      <w:r w:rsidR="00CF7F43">
        <w:t>, amelyen a műveletet végre kívánjuk hajtani</w:t>
      </w:r>
      <w:r w:rsidR="00CF7F43" w:rsidRPr="00CF7F43">
        <w:t>. A második a</w:t>
      </w:r>
      <w:r w:rsidR="00CF7F43">
        <w:t xml:space="preserve">zon koordinátapontok </w:t>
      </w:r>
      <w:r w:rsidR="00CF7F43" w:rsidRPr="00CF7F43">
        <w:t>halmaz</w:t>
      </w:r>
      <w:r w:rsidR="00CF7F43">
        <w:t>a, amelyet strukturáló elemként</w:t>
      </w:r>
      <w:r w:rsidR="00CF7F43" w:rsidRPr="00CF7F43">
        <w:t xml:space="preserve"> ismerünk. Ez a strukturál</w:t>
      </w:r>
      <w:r w:rsidR="00B620F5">
        <w:t>ó elem határozza meg a dilation</w:t>
      </w:r>
      <w:r w:rsidR="00CF7F43" w:rsidRPr="00CF7F43">
        <w:t xml:space="preserve"> pontos hatását a bemeneti képre.</w:t>
      </w:r>
      <w:r w:rsidR="00D065DB">
        <w:t xml:space="preserve"> A bemeneti kép pixeljeit a bal felső saroktól kezdve megvizsgáljuk a strukturáló elemmel. </w:t>
      </w:r>
      <w:r w:rsidR="00D065DB" w:rsidRPr="00D065DB">
        <w:t>Minden háttérpixelnél (amit bemeneti pixelnek nevezünk) a strukturáló elemet a bemeneti kép tetejére helyezzük úgy, hogy a strukturáló elem origója egybeessen a bemeneti pixel pozíciójával. Ha a strukturáló elemben legalább egy pixel egybeesik az alatta lévő kép előtérbeli pixelével, akkor a bemeneti pixel az előtér értékére lesz állítva. Ha azonban a képen az összes megfelelő pixel háttérben van, a bemeneti pixel a háttér értékén marad.</w:t>
      </w:r>
    </w:p>
    <w:p w:rsidR="00B859DD" w:rsidRDefault="00B859DD" w:rsidP="00BC7AC0">
      <w:pPr>
        <w:spacing w:line="360" w:lineRule="auto"/>
        <w:jc w:val="both"/>
      </w:pPr>
    </w:p>
    <w:p w:rsidR="00B859DD" w:rsidRDefault="00B859DD" w:rsidP="00B859DD">
      <w:pPr>
        <w:keepNext/>
        <w:spacing w:line="360" w:lineRule="auto"/>
        <w:jc w:val="both"/>
      </w:pPr>
      <w:r>
        <w:rPr>
          <w:noProof/>
          <w:lang w:eastAsia="hu-HU" w:bidi="ar-SA"/>
        </w:rPr>
        <w:drawing>
          <wp:inline distT="0" distB="0" distL="0" distR="0" wp14:anchorId="5E49CADB" wp14:editId="4FF82AC5">
            <wp:extent cx="5579745" cy="2352675"/>
            <wp:effectExtent l="0" t="0" r="190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rphologyFilter_Dilat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B859DD" w:rsidRDefault="00B859DD" w:rsidP="00B859DD">
      <w:pPr>
        <w:pStyle w:val="Kpalrs"/>
        <w:jc w:val="center"/>
        <w:rPr>
          <w:rFonts w:ascii="Times New Roman" w:hAnsi="Times New Roman" w:cs="Times New Roman"/>
          <w:sz w:val="20"/>
          <w:szCs w:val="20"/>
        </w:rPr>
      </w:pPr>
      <w:r w:rsidRPr="00B859DD">
        <w:rPr>
          <w:rFonts w:ascii="Times New Roman" w:hAnsi="Times New Roman" w:cs="Times New Roman"/>
          <w:sz w:val="20"/>
          <w:szCs w:val="20"/>
        </w:rPr>
        <w:fldChar w:fldCharType="begin"/>
      </w:r>
      <w:r w:rsidRPr="00B859DD">
        <w:rPr>
          <w:rFonts w:ascii="Times New Roman" w:hAnsi="Times New Roman" w:cs="Times New Roman"/>
          <w:sz w:val="20"/>
          <w:szCs w:val="20"/>
        </w:rPr>
        <w:instrText xml:space="preserve"> SEQ ábra \* ARABIC </w:instrText>
      </w:r>
      <w:r w:rsidRPr="00B859DD">
        <w:rPr>
          <w:rFonts w:ascii="Times New Roman" w:hAnsi="Times New Roman" w:cs="Times New Roman"/>
          <w:sz w:val="20"/>
          <w:szCs w:val="20"/>
        </w:rPr>
        <w:fldChar w:fldCharType="separate"/>
      </w:r>
      <w:r w:rsidR="001F5C20">
        <w:rPr>
          <w:rFonts w:ascii="Times New Roman" w:hAnsi="Times New Roman" w:cs="Times New Roman"/>
          <w:noProof/>
          <w:sz w:val="20"/>
          <w:szCs w:val="20"/>
        </w:rPr>
        <w:t>8</w:t>
      </w:r>
      <w:r w:rsidRPr="00B859DD">
        <w:rPr>
          <w:rFonts w:ascii="Times New Roman" w:hAnsi="Times New Roman" w:cs="Times New Roman"/>
          <w:sz w:val="20"/>
          <w:szCs w:val="20"/>
        </w:rPr>
        <w:fldChar w:fldCharType="end"/>
      </w:r>
      <w:r w:rsidRPr="00B859DD">
        <w:rPr>
          <w:rFonts w:ascii="Times New Roman" w:hAnsi="Times New Roman" w:cs="Times New Roman"/>
          <w:sz w:val="20"/>
          <w:szCs w:val="20"/>
        </w:rPr>
        <w:t xml:space="preserve">. ábra: </w:t>
      </w:r>
      <w:r w:rsidR="00F527BF">
        <w:rPr>
          <w:rFonts w:ascii="Times New Roman" w:hAnsi="Times New Roman" w:cs="Times New Roman"/>
          <w:sz w:val="20"/>
          <w:szCs w:val="20"/>
        </w:rPr>
        <w:t>P</w:t>
      </w:r>
      <w:r w:rsidRPr="00B859DD">
        <w:rPr>
          <w:rFonts w:ascii="Times New Roman" w:hAnsi="Times New Roman" w:cs="Times New Roman"/>
          <w:sz w:val="20"/>
          <w:szCs w:val="20"/>
        </w:rPr>
        <w:t>élda 3x3-as téglalap strukturáló elemmel végzett dilation-re</w:t>
      </w:r>
    </w:p>
    <w:p w:rsidR="00B859DD" w:rsidRPr="00B859DD" w:rsidRDefault="00F062ED" w:rsidP="00244144">
      <w:pPr>
        <w:pStyle w:val="Kpalrs"/>
        <w:jc w:val="center"/>
        <w:rPr>
          <w:rFonts w:ascii="Times New Roman" w:hAnsi="Times New Roman" w:cs="Times New Roman"/>
          <w:sz w:val="20"/>
          <w:szCs w:val="20"/>
        </w:rPr>
      </w:pPr>
      <w:r>
        <w:rPr>
          <w:rFonts w:ascii="Times New Roman" w:hAnsi="Times New Roman" w:cs="Times New Roman"/>
          <w:sz w:val="20"/>
          <w:szCs w:val="20"/>
        </w:rPr>
        <w:t>F</w:t>
      </w:r>
      <w:r w:rsidR="00B859DD">
        <w:rPr>
          <w:rFonts w:ascii="Times New Roman" w:hAnsi="Times New Roman" w:cs="Times New Roman"/>
          <w:sz w:val="20"/>
          <w:szCs w:val="20"/>
        </w:rPr>
        <w:t xml:space="preserve">orrás: </w:t>
      </w:r>
      <w:hyperlink r:id="rId16" w:history="1">
        <w:r w:rsidRPr="00B772A4">
          <w:rPr>
            <w:rStyle w:val="Hiperhivatkozs"/>
            <w:rFonts w:ascii="Times New Roman" w:hAnsi="Times New Roman" w:cs="Times New Roman"/>
            <w:sz w:val="20"/>
            <w:szCs w:val="20"/>
          </w:rPr>
          <w:t>http://www.theobjects.com/dragonfly/dfhelp/4-0/Content/05_Image%20Processing/Morphology%20Filters.htm</w:t>
        </w:r>
      </w:hyperlink>
      <w:r w:rsidR="00B859DD">
        <w:rPr>
          <w:rFonts w:ascii="Times New Roman" w:hAnsi="Times New Roman" w:cs="Times New Roman"/>
          <w:sz w:val="20"/>
          <w:szCs w:val="20"/>
        </w:rPr>
        <w:t xml:space="preserve"> (</w:t>
      </w:r>
      <w:r>
        <w:rPr>
          <w:rFonts w:ascii="Times New Roman" w:hAnsi="Times New Roman" w:cs="Times New Roman"/>
          <w:sz w:val="20"/>
          <w:szCs w:val="20"/>
        </w:rPr>
        <w:t>megtekintve</w:t>
      </w:r>
      <w:r w:rsidR="00083956">
        <w:rPr>
          <w:rFonts w:ascii="Times New Roman" w:hAnsi="Times New Roman" w:cs="Times New Roman"/>
          <w:sz w:val="20"/>
          <w:szCs w:val="20"/>
        </w:rPr>
        <w:t>: 2021.11.13</w:t>
      </w:r>
      <w:r w:rsidR="00B859DD">
        <w:rPr>
          <w:rFonts w:ascii="Times New Roman" w:hAnsi="Times New Roman" w:cs="Times New Roman"/>
          <w:sz w:val="20"/>
          <w:szCs w:val="20"/>
        </w:rPr>
        <w:t>.)</w:t>
      </w:r>
    </w:p>
    <w:p w:rsidR="00B859DD" w:rsidRDefault="00B859DD" w:rsidP="00BC7AC0">
      <w:pPr>
        <w:spacing w:line="360" w:lineRule="auto"/>
        <w:jc w:val="both"/>
      </w:pPr>
    </w:p>
    <w:p w:rsidR="00FC0068" w:rsidRDefault="00FC0068" w:rsidP="00BC7AC0">
      <w:pPr>
        <w:spacing w:line="360" w:lineRule="auto"/>
        <w:jc w:val="both"/>
      </w:pPr>
      <w:r>
        <w:t>Az erosion</w:t>
      </w:r>
      <w:r w:rsidR="00D610D4">
        <w:t xml:space="preserve"> a két morfológiai alapművelet közül a másik.</w:t>
      </w:r>
      <w:r w:rsidR="005B2FDC" w:rsidRPr="005B2FDC">
        <w:t xml:space="preserve"> </w:t>
      </w:r>
      <w:r w:rsidR="002C1548">
        <w:t xml:space="preserve">Ez az operátor azt a hatást éri el, hogy a kép előterében lévő pixelek körüli határokat folyamatosan csökkenti. </w:t>
      </w:r>
      <w:r w:rsidR="005B2FDC" w:rsidRPr="005B2FDC">
        <w:t>Így az előtérben lévő pixelterületek mérete csökken, a lyukak pedig nagyobbakká válnak.</w:t>
      </w:r>
      <w:r w:rsidR="00962B5D">
        <w:t xml:space="preserve"> A dilation-höz hasonlóan az erosion is két adatot vár bemenetként. Az első a bemeneti kép, a második pedig a strukturáló elem. A művelet végrehajtása is megegyezik az előzőével, azaz a strukturáló elem segítségével a bemeneti kép minden egyes pixeljét megvizsgáljuk, és amennyiben </w:t>
      </w:r>
      <w:r w:rsidR="00962B5D" w:rsidRPr="00962B5D">
        <w:t xml:space="preserve">a </w:t>
      </w:r>
      <w:r w:rsidR="00962B5D" w:rsidRPr="00962B5D">
        <w:lastRenderedPageBreak/>
        <w:t>strukturáló elem minden pixeléhez az alatta lévő kép megfelelő pixelje előtérben lévő pixel, akkor a bemeneti pixel marad úgy, ahogy van. Ha azonban a képen a megfelelő pixelek bármelyike háttér, akkor a bemeneti pixel is háttérértékre lesz állítva.</w:t>
      </w:r>
    </w:p>
    <w:p w:rsidR="00906780" w:rsidRDefault="00906780" w:rsidP="00BC7AC0">
      <w:pPr>
        <w:spacing w:line="360" w:lineRule="auto"/>
        <w:jc w:val="both"/>
      </w:pPr>
    </w:p>
    <w:p w:rsidR="00906780" w:rsidRDefault="00906780" w:rsidP="00906780">
      <w:pPr>
        <w:keepNext/>
        <w:spacing w:line="360" w:lineRule="auto"/>
        <w:jc w:val="both"/>
      </w:pPr>
      <w:r>
        <w:rPr>
          <w:noProof/>
          <w:lang w:eastAsia="hu-HU" w:bidi="ar-SA"/>
        </w:rPr>
        <w:drawing>
          <wp:inline distT="0" distB="0" distL="0" distR="0" wp14:anchorId="1A661B30" wp14:editId="5A2DB303">
            <wp:extent cx="5579745" cy="2352675"/>
            <wp:effectExtent l="0" t="0" r="190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rphologyFilter_Erod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906780" w:rsidRDefault="00906780" w:rsidP="00906780">
      <w:pPr>
        <w:pStyle w:val="Kpalrs"/>
        <w:jc w:val="center"/>
        <w:rPr>
          <w:rFonts w:ascii="Times New Roman" w:hAnsi="Times New Roman" w:cs="Times New Roman"/>
          <w:sz w:val="20"/>
          <w:szCs w:val="20"/>
        </w:rPr>
      </w:pPr>
      <w:r w:rsidRPr="00906780">
        <w:rPr>
          <w:rFonts w:ascii="Times New Roman" w:hAnsi="Times New Roman" w:cs="Times New Roman"/>
          <w:sz w:val="20"/>
          <w:szCs w:val="20"/>
        </w:rPr>
        <w:fldChar w:fldCharType="begin"/>
      </w:r>
      <w:r w:rsidRPr="00906780">
        <w:rPr>
          <w:rFonts w:ascii="Times New Roman" w:hAnsi="Times New Roman" w:cs="Times New Roman"/>
          <w:sz w:val="20"/>
          <w:szCs w:val="20"/>
        </w:rPr>
        <w:instrText xml:space="preserve"> SEQ ábra \* ARABIC </w:instrText>
      </w:r>
      <w:r w:rsidRPr="00906780">
        <w:rPr>
          <w:rFonts w:ascii="Times New Roman" w:hAnsi="Times New Roman" w:cs="Times New Roman"/>
          <w:sz w:val="20"/>
          <w:szCs w:val="20"/>
        </w:rPr>
        <w:fldChar w:fldCharType="separate"/>
      </w:r>
      <w:r w:rsidR="001F5C20">
        <w:rPr>
          <w:rFonts w:ascii="Times New Roman" w:hAnsi="Times New Roman" w:cs="Times New Roman"/>
          <w:noProof/>
          <w:sz w:val="20"/>
          <w:szCs w:val="20"/>
        </w:rPr>
        <w:t>9</w:t>
      </w:r>
      <w:r w:rsidRPr="00906780">
        <w:rPr>
          <w:rFonts w:ascii="Times New Roman" w:hAnsi="Times New Roman" w:cs="Times New Roman"/>
          <w:sz w:val="20"/>
          <w:szCs w:val="20"/>
        </w:rPr>
        <w:fldChar w:fldCharType="end"/>
      </w:r>
      <w:r w:rsidRPr="00906780">
        <w:rPr>
          <w:rFonts w:ascii="Times New Roman" w:hAnsi="Times New Roman" w:cs="Times New Roman"/>
          <w:sz w:val="20"/>
          <w:szCs w:val="20"/>
        </w:rPr>
        <w:t>. ábra: Példa 3x3-s strukturáló elemmel végzett erosion-re</w:t>
      </w:r>
    </w:p>
    <w:p w:rsidR="00906780" w:rsidRPr="00906780" w:rsidRDefault="00906780" w:rsidP="00906780">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18" w:history="1">
        <w:r w:rsidR="00B935B0" w:rsidRPr="00B772A4">
          <w:rPr>
            <w:rStyle w:val="Hiperhivatkozs"/>
            <w:rFonts w:ascii="Times New Roman" w:hAnsi="Times New Roman" w:cs="Times New Roman"/>
            <w:sz w:val="20"/>
            <w:szCs w:val="20"/>
          </w:rPr>
          <w:t>http://www.theobjects.com/dragonfly/dfhelp/4-0/Content/05_Image%20Processing/Morphology%20Filters.htm</w:t>
        </w:r>
        <w:r w:rsidR="00B935B0" w:rsidRPr="00B935B0">
          <w:rPr>
            <w:rStyle w:val="Hiperhivatkozs"/>
            <w:rFonts w:ascii="Times New Roman" w:hAnsi="Times New Roman" w:cs="Times New Roman"/>
            <w:color w:val="000000" w:themeColor="text1"/>
            <w:sz w:val="20"/>
            <w:szCs w:val="20"/>
            <w:u w:val="none"/>
          </w:rPr>
          <w:t xml:space="preserve">  (megtekintve</w:t>
        </w:r>
      </w:hyperlink>
      <w:r w:rsidR="00083956">
        <w:rPr>
          <w:rFonts w:ascii="Times New Roman" w:hAnsi="Times New Roman" w:cs="Times New Roman"/>
          <w:sz w:val="20"/>
          <w:szCs w:val="20"/>
        </w:rPr>
        <w:t>: 2021.11.13</w:t>
      </w:r>
      <w:r>
        <w:rPr>
          <w:rFonts w:ascii="Times New Roman" w:hAnsi="Times New Roman" w:cs="Times New Roman"/>
          <w:sz w:val="20"/>
          <w:szCs w:val="20"/>
        </w:rPr>
        <w:t>)</w:t>
      </w:r>
    </w:p>
    <w:p w:rsidR="00906780" w:rsidRDefault="00906780" w:rsidP="00BC7AC0">
      <w:pPr>
        <w:spacing w:line="360" w:lineRule="auto"/>
        <w:jc w:val="both"/>
      </w:pPr>
    </w:p>
    <w:p w:rsidR="00FC0068" w:rsidRDefault="00FC0068" w:rsidP="00BC7AC0">
      <w:pPr>
        <w:spacing w:line="360" w:lineRule="auto"/>
        <w:jc w:val="both"/>
      </w:pPr>
      <w:r>
        <w:t>Az open</w:t>
      </w:r>
      <w:r w:rsidR="00D443EF">
        <w:t xml:space="preserve">ing egy az erosion-ből származtatott operátor. Szintúgy bináris képeken alkalmazzák főként, de akár szürkeárnyalatos képen is működőképes. Az algoritmus hatása az </w:t>
      </w:r>
      <w:r w:rsidR="00216A8D">
        <w:t>erosion-höz hasonló, ugyanis ennek is az a feladata, hogy az egyes pixelterületek széleit eltűnteti. Azonban ez általánosságban kevésbé ’pusztító’, mint az erosion.</w:t>
      </w:r>
      <w:r w:rsidR="00A42260" w:rsidRPr="00A42260">
        <w:t xml:space="preserve"> Más morfológiai </w:t>
      </w:r>
      <w:r w:rsidR="002C3D1C">
        <w:t>műveletekhez</w:t>
      </w:r>
      <w:r w:rsidR="00A42260" w:rsidRPr="00A42260">
        <w:t xml:space="preserve"> hasonlóan a pontos működést </w:t>
      </w:r>
      <w:r w:rsidR="002C3D1C">
        <w:t>itt is a</w:t>
      </w:r>
      <w:r w:rsidR="00A42260" w:rsidRPr="00A42260">
        <w:t xml:space="preserve"> strukturáló elem határozza meg. Az </w:t>
      </w:r>
      <w:r w:rsidR="0094293B">
        <w:t>művelet</w:t>
      </w:r>
      <w:r w:rsidR="00A42260" w:rsidRPr="00A42260">
        <w:t xml:space="preserve"> </w:t>
      </w:r>
      <w:r w:rsidR="0094293B">
        <w:t>célja</w:t>
      </w:r>
      <w:r w:rsidR="00A42260" w:rsidRPr="00A42260">
        <w:t xml:space="preserve"> az, hogy megőrizze azokat az előtér-régiókat, amelyek hasonló alakúak ehhez a strukturáló elemhez, vagy amelyek teljesen tartalmazhatják a strukturáló elemet, miközben kiiktatja az előtér pixeleinek összes többi régióját.</w:t>
      </w:r>
      <w:r w:rsidR="00D15FA9" w:rsidRPr="00D15FA9">
        <w:t xml:space="preserve"> </w:t>
      </w:r>
      <w:r w:rsidR="00D15FA9">
        <w:t>Nagyon leegyszerűsítve az openinget úgy definiálhatjuk, mint egy erosion</w:t>
      </w:r>
      <w:r w:rsidR="00D15FA9" w:rsidRPr="00D15FA9">
        <w:t xml:space="preserve">t, amelyet egy </w:t>
      </w:r>
      <w:r w:rsidR="00D15FA9">
        <w:t>dilosion</w:t>
      </w:r>
      <w:r w:rsidR="00D15FA9" w:rsidRPr="00D15FA9">
        <w:t xml:space="preserve"> követ, mindkét művelethez ugyanazt a strukturáló elemet használva.</w:t>
      </w:r>
      <w:r w:rsidR="00D20CA5" w:rsidRPr="00D20CA5">
        <w:t xml:space="preserve"> Míg az er</w:t>
      </w:r>
      <w:r w:rsidR="00D20CA5">
        <w:t>osion</w:t>
      </w:r>
      <w:r w:rsidR="00D20CA5" w:rsidRPr="00D20CA5">
        <w:t xml:space="preserve"> </w:t>
      </w:r>
      <w:r w:rsidR="00D20CA5" w:rsidRPr="00D20CA5">
        <w:t>elég hatékonyan</w:t>
      </w:r>
      <w:r w:rsidR="00D20CA5" w:rsidRPr="00D20CA5">
        <w:t xml:space="preserve"> felhasználható a nemkívánatos előtérbeli pixelek kis csomóina</w:t>
      </w:r>
      <w:r w:rsidR="00D20CA5">
        <w:t>k kiküszöbölésére, pl. 'sózaj'</w:t>
      </w:r>
      <w:r w:rsidR="00D20CA5" w:rsidRPr="00D20CA5">
        <w:t>, nagy hátránya, hogy az előtérben lévő pixelek minden régióját válogatás nélkül érinti. A nyitás ezt úg</w:t>
      </w:r>
      <w:r w:rsidR="00D20CA5">
        <w:t>y tudja megkerülni, hogy az erosiont</w:t>
      </w:r>
      <w:r w:rsidR="00D20CA5" w:rsidRPr="00D20CA5">
        <w:t xml:space="preserve"> és </w:t>
      </w:r>
      <w:r w:rsidR="00D20CA5">
        <w:t>a dilationt</w:t>
      </w:r>
      <w:r w:rsidR="00D20CA5" w:rsidRPr="00D20CA5">
        <w:t xml:space="preserve"> is végrehajt</w:t>
      </w:r>
      <w:r w:rsidR="00D20CA5">
        <w:t>a</w:t>
      </w:r>
      <w:r w:rsidR="00D20CA5" w:rsidRPr="00D20CA5">
        <w:t xml:space="preserve"> a képen. </w:t>
      </w:r>
      <w:r w:rsidR="00BF0A30">
        <w:t xml:space="preserve">A bemeneti képen elindítja </w:t>
      </w:r>
      <w:r w:rsidR="00BF0A30" w:rsidRPr="00BF0A30">
        <w:t xml:space="preserve">a strukturáló elemet, és csúsztatja körbe az egyes előtér-területeken belül anélkül, hogy megváltoztatná a tájolását. Az összes képpont, amelyet a strukturáló elem lefedhet, és a strukturáló elem teljes egészében az előtérben van, megmarad. Azonban minden olyan előtér pixel, amelyet a strukturáló elem nem tud elérni anélkül, hogy egyes részei kimozdulnának </w:t>
      </w:r>
      <w:r w:rsidR="00BF0A30" w:rsidRPr="00BF0A30">
        <w:lastRenderedPageBreak/>
        <w:t xml:space="preserve">az </w:t>
      </w:r>
      <w:r w:rsidR="00BF0A30">
        <w:t>előtérből, erodálódnak. Az opening</w:t>
      </w:r>
      <w:r w:rsidR="00BF0A30" w:rsidRPr="00BF0A30">
        <w:t xml:space="preserve"> elvégzése után az előtérrégiók új határai mind olyanok lesznek, hogy a strukturáló elem beleférjen, így az azonos </w:t>
      </w:r>
      <w:r w:rsidR="00BF0A30">
        <w:t xml:space="preserve">strukturáló </w:t>
      </w:r>
      <w:r w:rsidR="00BF0A30" w:rsidRPr="00BF0A30">
        <w:t xml:space="preserve">elemmel rendelkező további </w:t>
      </w:r>
      <w:r w:rsidR="00E124EA">
        <w:t>opening</w:t>
      </w:r>
      <w:r w:rsidR="000627CD">
        <w:t>nek</w:t>
      </w:r>
      <w:r w:rsidR="00BF0A30" w:rsidRPr="00BF0A30">
        <w:t xml:space="preserve"> nincs hatása.</w:t>
      </w:r>
    </w:p>
    <w:p w:rsidR="00E124EA" w:rsidRDefault="00E124EA" w:rsidP="00BC7AC0">
      <w:pPr>
        <w:spacing w:line="360" w:lineRule="auto"/>
        <w:jc w:val="both"/>
      </w:pPr>
    </w:p>
    <w:p w:rsidR="008C48AE" w:rsidRDefault="00E124EA" w:rsidP="008C48AE">
      <w:pPr>
        <w:keepNext/>
        <w:spacing w:line="360" w:lineRule="auto"/>
        <w:jc w:val="both"/>
      </w:pPr>
      <w:r>
        <w:rPr>
          <w:noProof/>
          <w:lang w:eastAsia="hu-HU" w:bidi="ar-SA"/>
        </w:rPr>
        <w:drawing>
          <wp:inline distT="0" distB="0" distL="0" distR="0" wp14:anchorId="552563E9" wp14:editId="1676B857">
            <wp:extent cx="5579745" cy="2205990"/>
            <wp:effectExtent l="0" t="0" r="1905"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rphologyFilter_Open.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205990"/>
                    </a:xfrm>
                    <a:prstGeom prst="rect">
                      <a:avLst/>
                    </a:prstGeom>
                  </pic:spPr>
                </pic:pic>
              </a:graphicData>
            </a:graphic>
          </wp:inline>
        </w:drawing>
      </w:r>
    </w:p>
    <w:p w:rsidR="00E124EA" w:rsidRDefault="008C48AE" w:rsidP="008C48AE">
      <w:pPr>
        <w:pStyle w:val="Kpalrs"/>
        <w:jc w:val="center"/>
        <w:rPr>
          <w:rFonts w:ascii="Times New Roman" w:hAnsi="Times New Roman" w:cs="Times New Roman"/>
          <w:sz w:val="20"/>
          <w:szCs w:val="20"/>
        </w:rPr>
      </w:pPr>
      <w:r w:rsidRPr="008C48AE">
        <w:rPr>
          <w:rFonts w:ascii="Times New Roman" w:hAnsi="Times New Roman" w:cs="Times New Roman"/>
          <w:sz w:val="20"/>
          <w:szCs w:val="20"/>
        </w:rPr>
        <w:fldChar w:fldCharType="begin"/>
      </w:r>
      <w:r w:rsidRPr="008C48AE">
        <w:rPr>
          <w:rFonts w:ascii="Times New Roman" w:hAnsi="Times New Roman" w:cs="Times New Roman"/>
          <w:sz w:val="20"/>
          <w:szCs w:val="20"/>
        </w:rPr>
        <w:instrText xml:space="preserve"> SEQ ábra \* ARABIC </w:instrText>
      </w:r>
      <w:r w:rsidRPr="008C48AE">
        <w:rPr>
          <w:rFonts w:ascii="Times New Roman" w:hAnsi="Times New Roman" w:cs="Times New Roman"/>
          <w:sz w:val="20"/>
          <w:szCs w:val="20"/>
        </w:rPr>
        <w:fldChar w:fldCharType="separate"/>
      </w:r>
      <w:r w:rsidR="001F5C20">
        <w:rPr>
          <w:rFonts w:ascii="Times New Roman" w:hAnsi="Times New Roman" w:cs="Times New Roman"/>
          <w:noProof/>
          <w:sz w:val="20"/>
          <w:szCs w:val="20"/>
        </w:rPr>
        <w:t>10</w:t>
      </w:r>
      <w:r w:rsidRPr="008C48AE">
        <w:rPr>
          <w:rFonts w:ascii="Times New Roman" w:hAnsi="Times New Roman" w:cs="Times New Roman"/>
          <w:sz w:val="20"/>
          <w:szCs w:val="20"/>
        </w:rPr>
        <w:fldChar w:fldCharType="end"/>
      </w:r>
      <w:r w:rsidRPr="008C48AE">
        <w:rPr>
          <w:rFonts w:ascii="Times New Roman" w:hAnsi="Times New Roman" w:cs="Times New Roman"/>
          <w:sz w:val="20"/>
          <w:szCs w:val="20"/>
        </w:rPr>
        <w:t>. ábra: Példa 3x3-as strukturáló elemmel végzett openingre</w:t>
      </w:r>
    </w:p>
    <w:p w:rsidR="008C48AE" w:rsidRPr="00906780" w:rsidRDefault="008C48AE" w:rsidP="008C48AE">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20"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E124EA" w:rsidRDefault="00E124EA" w:rsidP="00BC7AC0">
      <w:pPr>
        <w:spacing w:line="360" w:lineRule="auto"/>
        <w:jc w:val="both"/>
      </w:pPr>
    </w:p>
    <w:p w:rsidR="00FC0068" w:rsidRDefault="008C48AE" w:rsidP="00BC7AC0">
      <w:pPr>
        <w:spacing w:line="360" w:lineRule="auto"/>
        <w:jc w:val="both"/>
      </w:pPr>
      <w:r>
        <w:t>A closing az</w:t>
      </w:r>
      <w:r w:rsidRPr="008C48AE">
        <w:t xml:space="preserve"> </w:t>
      </w:r>
      <w:r>
        <w:t>openinghez</w:t>
      </w:r>
      <w:r w:rsidRPr="008C48AE">
        <w:t xml:space="preserve"> hasonlóan az </w:t>
      </w:r>
      <w:r>
        <w:t>erosion</w:t>
      </w:r>
      <w:r w:rsidRPr="008C48AE">
        <w:t xml:space="preserve"> és a </w:t>
      </w:r>
      <w:r>
        <w:t>dilation</w:t>
      </w:r>
      <w:r w:rsidRPr="008C48AE">
        <w:t xml:space="preserve"> alapvető műveleteiből származtatható. Az említett operátorokhoz hasonlóan általában bináris képekre</w:t>
      </w:r>
      <w:r>
        <w:t xml:space="preserve"> alkalmazzák, bár vannak szürkeárnyalatos</w:t>
      </w:r>
      <w:r w:rsidRPr="008C48AE">
        <w:t xml:space="preserve"> verziók is. A </w:t>
      </w:r>
      <w:r>
        <w:t>closing</w:t>
      </w:r>
      <w:r w:rsidRPr="008C48AE">
        <w:t xml:space="preserve"> bizonyos tekintetben hasonlít a </w:t>
      </w:r>
      <w:r>
        <w:t>dilation-höz</w:t>
      </w:r>
      <w:r w:rsidRPr="008C48AE">
        <w:t xml:space="preserve">, mivel hajlamos megnagyobbítani a kép előtér </w:t>
      </w:r>
      <w:r>
        <w:t xml:space="preserve">régióinak határait </w:t>
      </w:r>
      <w:r w:rsidRPr="008C48AE">
        <w:t xml:space="preserve">és csökkenteni a </w:t>
      </w:r>
      <w:r>
        <w:t>lyukakat az ilyen területeken</w:t>
      </w:r>
      <w:r w:rsidRPr="008C48AE">
        <w:t xml:space="preserve">, de kevésbé roncsolja az eredeti határalakot. </w:t>
      </w:r>
      <w:r w:rsidR="007F2AB4">
        <w:t>A többi művelethez</w:t>
      </w:r>
      <w:r w:rsidRPr="008C48AE">
        <w:t xml:space="preserve"> hasonlóan a pontos működést egy strukturáló elem határozza meg. Az operátor hatása az, hogy megőrizze azokat a háttérré</w:t>
      </w:r>
      <w:r w:rsidR="00182278">
        <w:t>giókat, amelyek hasonló alakúak, mint a strukturáló elem</w:t>
      </w:r>
      <w:r w:rsidRPr="008C48AE">
        <w:t>, vagy amelyek teljes mértékben tartalmaz</w:t>
      </w:r>
      <w:r w:rsidR="00C122BB">
        <w:t>zák</w:t>
      </w:r>
      <w:r w:rsidRPr="008C48AE">
        <w:t xml:space="preserve"> a strukturáló elemet, miközben kiiktatja a háttér pixelek összes többi régióját.</w:t>
      </w:r>
      <w:r w:rsidR="0092490D" w:rsidRPr="0092490D">
        <w:t xml:space="preserve"> A </w:t>
      </w:r>
      <w:r w:rsidR="0092490D">
        <w:t>closing tulajdonképpen egy opening, csak fordított sorrendben</w:t>
      </w:r>
      <w:r w:rsidR="0092490D" w:rsidRPr="0092490D">
        <w:t xml:space="preserve">. Egyszerűen úgy definiálható, mint egy </w:t>
      </w:r>
      <w:r w:rsidR="0092490D">
        <w:t>dilation</w:t>
      </w:r>
      <w:r w:rsidR="0092490D" w:rsidRPr="0092490D">
        <w:t>, amelyet er</w:t>
      </w:r>
      <w:r w:rsidR="0092490D">
        <w:t>osion</w:t>
      </w:r>
      <w:r w:rsidR="0092490D" w:rsidRPr="0092490D">
        <w:t xml:space="preserve"> követ, mindkét művelethez ugyanazt a strukturáló elemet használva.</w:t>
      </w:r>
      <w:r w:rsidR="00D9443E">
        <w:t xml:space="preserve"> </w:t>
      </w:r>
      <w:r w:rsidR="00D9443E" w:rsidRPr="00D9443E">
        <w:t>A</w:t>
      </w:r>
      <w:r w:rsidR="00D9443E">
        <w:t xml:space="preserve"> dilation</w:t>
      </w:r>
      <w:r w:rsidR="00D9443E" w:rsidRPr="00D9443E">
        <w:t xml:space="preserve"> egyik felhasználási módja a képek </w:t>
      </w:r>
      <w:r w:rsidR="00D9443E">
        <w:t>háttérpixelein lévő</w:t>
      </w:r>
      <w:r w:rsidR="00D9443E" w:rsidRPr="00D9443E">
        <w:t xml:space="preserve"> lyukainak kitöltése, pl. 'paprika zaj'. Ezzel azonban az egyik probléma az, hogy a dila</w:t>
      </w:r>
      <w:r w:rsidR="00D9443E">
        <w:t>tion a pixelek minden régióját válogatás nélkül megváltozta</w:t>
      </w:r>
      <w:r w:rsidR="00D9443E" w:rsidRPr="00D9443E">
        <w:t xml:space="preserve">tja. Azzal, hogy a </w:t>
      </w:r>
      <w:r w:rsidR="00523664">
        <w:t>dilation</w:t>
      </w:r>
      <w:r w:rsidR="00D9443E" w:rsidRPr="00D9443E">
        <w:t xml:space="preserve"> után a képen er</w:t>
      </w:r>
      <w:r w:rsidR="00523664">
        <w:t>osiont</w:t>
      </w:r>
      <w:r w:rsidR="00D9443E" w:rsidRPr="00D9443E">
        <w:t xml:space="preserve"> végzünk, ennek a hatásnak egy részét csökkentjük.</w:t>
      </w:r>
      <w:r w:rsidR="0025194B" w:rsidRPr="0025194B">
        <w:t xml:space="preserve"> </w:t>
      </w:r>
      <w:r w:rsidR="0025194B">
        <w:t>A kép tetejétől elindul a strukturáló elem</w:t>
      </w:r>
      <w:r w:rsidR="0025194B" w:rsidRPr="0025194B">
        <w:t xml:space="preserve"> az egyes előtér-területeken</w:t>
      </w:r>
      <w:r w:rsidR="0025194B">
        <w:t>,</w:t>
      </w:r>
      <w:r w:rsidR="0025194B" w:rsidRPr="0025194B">
        <w:t xml:space="preserve"> </w:t>
      </w:r>
      <w:r w:rsidR="0025194B">
        <w:t>és végig</w:t>
      </w:r>
      <w:r w:rsidR="0025194B" w:rsidRPr="0025194B">
        <w:t>csúsztatja anélkül, hogy megváltoztatná a tájolását. Bármely háttér-határpont esetében, ha a strukturáló elem hozzáérhet a ponthoz anélkül, hogy az elem bármely része egy előtér-</w:t>
      </w:r>
      <w:r w:rsidR="0025194B" w:rsidRPr="0025194B">
        <w:lastRenderedPageBreak/>
        <w:t xml:space="preserve">területen belül lenne, akkor az a pont háttér marad. Ha ez nem lehetséges, akkor a pixel előtérbe kerül. A </w:t>
      </w:r>
      <w:r w:rsidR="0025194B">
        <w:t>closing</w:t>
      </w:r>
      <w:r w:rsidR="0025194B" w:rsidRPr="0025194B">
        <w:t xml:space="preserve"> elvégzése után a háttérrégió olyan lesz, hogy a strukturáló elem a háttér bármely pontját lefedheti anélkül, hogy annak bármely része előtérpontot is takarna, így a további </w:t>
      </w:r>
      <w:r w:rsidR="0025194B">
        <w:t>closingnak</w:t>
      </w:r>
      <w:r w:rsidR="0025194B" w:rsidRPr="0025194B">
        <w:t xml:space="preserve"> nincs hatása.</w:t>
      </w:r>
    </w:p>
    <w:p w:rsidR="001F5C20" w:rsidRDefault="001F5C20" w:rsidP="00BC7AC0">
      <w:pPr>
        <w:spacing w:line="360" w:lineRule="auto"/>
        <w:jc w:val="both"/>
      </w:pPr>
    </w:p>
    <w:p w:rsidR="001F5C20" w:rsidRDefault="001F5C20" w:rsidP="001F5C20">
      <w:pPr>
        <w:keepNext/>
        <w:spacing w:line="360" w:lineRule="auto"/>
        <w:jc w:val="both"/>
      </w:pPr>
      <w:r>
        <w:rPr>
          <w:noProof/>
          <w:lang w:eastAsia="hu-HU" w:bidi="ar-SA"/>
        </w:rPr>
        <w:drawing>
          <wp:inline distT="0" distB="0" distL="0" distR="0" wp14:anchorId="243FF946" wp14:editId="454ABC3C">
            <wp:extent cx="5579745" cy="2352675"/>
            <wp:effectExtent l="0" t="0" r="1905"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phologyFilter_Close.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1F5C20" w:rsidRDefault="001F5C20" w:rsidP="001F5C20">
      <w:pPr>
        <w:pStyle w:val="Kpalrs"/>
        <w:jc w:val="center"/>
        <w:rPr>
          <w:rFonts w:ascii="Times New Roman" w:hAnsi="Times New Roman" w:cs="Times New Roman"/>
          <w:sz w:val="20"/>
          <w:szCs w:val="20"/>
        </w:rPr>
      </w:pPr>
      <w:r w:rsidRPr="001F5C20">
        <w:rPr>
          <w:rFonts w:ascii="Times New Roman" w:hAnsi="Times New Roman" w:cs="Times New Roman"/>
          <w:sz w:val="20"/>
          <w:szCs w:val="20"/>
        </w:rPr>
        <w:fldChar w:fldCharType="begin"/>
      </w:r>
      <w:r w:rsidRPr="001F5C20">
        <w:rPr>
          <w:rFonts w:ascii="Times New Roman" w:hAnsi="Times New Roman" w:cs="Times New Roman"/>
          <w:sz w:val="20"/>
          <w:szCs w:val="20"/>
        </w:rPr>
        <w:instrText xml:space="preserve"> SEQ ábra \* ARABIC </w:instrText>
      </w:r>
      <w:r w:rsidRPr="001F5C20">
        <w:rPr>
          <w:rFonts w:ascii="Times New Roman" w:hAnsi="Times New Roman" w:cs="Times New Roman"/>
          <w:sz w:val="20"/>
          <w:szCs w:val="20"/>
        </w:rPr>
        <w:fldChar w:fldCharType="separate"/>
      </w:r>
      <w:r w:rsidRPr="001F5C20">
        <w:rPr>
          <w:rFonts w:ascii="Times New Roman" w:hAnsi="Times New Roman" w:cs="Times New Roman"/>
          <w:sz w:val="20"/>
          <w:szCs w:val="20"/>
        </w:rPr>
        <w:t>11</w:t>
      </w:r>
      <w:r w:rsidRPr="001F5C20">
        <w:rPr>
          <w:rFonts w:ascii="Times New Roman" w:hAnsi="Times New Roman" w:cs="Times New Roman"/>
          <w:sz w:val="20"/>
          <w:szCs w:val="20"/>
        </w:rPr>
        <w:fldChar w:fldCharType="end"/>
      </w:r>
      <w:r w:rsidRPr="001F5C20">
        <w:rPr>
          <w:rFonts w:ascii="Times New Roman" w:hAnsi="Times New Roman" w:cs="Times New Roman"/>
          <w:sz w:val="20"/>
          <w:szCs w:val="20"/>
        </w:rPr>
        <w:t>. ábra: Példa 3x3-as strukturáló elemmel végzett closingra</w:t>
      </w:r>
    </w:p>
    <w:p w:rsidR="001F5C20" w:rsidRPr="00906780" w:rsidRDefault="001F5C20" w:rsidP="001F5C20">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22"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1F5C20" w:rsidRDefault="001F5C20" w:rsidP="00BC7AC0">
      <w:pPr>
        <w:spacing w:line="360" w:lineRule="auto"/>
        <w:jc w:val="both"/>
      </w:pPr>
    </w:p>
    <w:p w:rsidR="00FC0068" w:rsidRDefault="00FC0068" w:rsidP="00BC7AC0">
      <w:pPr>
        <w:spacing w:line="360" w:lineRule="auto"/>
        <w:jc w:val="both"/>
      </w:pPr>
      <w:r>
        <w:t>A top hat</w:t>
      </w:r>
      <w:r w:rsidR="0018213A">
        <w:t xml:space="preserve"> operátorok</w:t>
      </w:r>
      <w:bookmarkStart w:id="29" w:name="_GoBack"/>
      <w:bookmarkEnd w:id="29"/>
    </w:p>
    <w:p w:rsidR="00C23157" w:rsidRPr="00BC7AC0" w:rsidRDefault="00C23157" w:rsidP="00BC7AC0">
      <w:pPr>
        <w:spacing w:line="360" w:lineRule="auto"/>
        <w:jc w:val="both"/>
      </w:pPr>
    </w:p>
    <w:p w:rsidR="001A2B7F" w:rsidRDefault="001A2B7F" w:rsidP="001A2B7F"/>
    <w:p w:rsidR="00710EAC" w:rsidRDefault="00710EAC" w:rsidP="00710EAC">
      <w:pPr>
        <w:keepNext/>
        <w:jc w:val="center"/>
      </w:pPr>
      <w:r>
        <w:rPr>
          <w:noProof/>
          <w:lang w:eastAsia="hu-HU" w:bidi="ar-SA"/>
        </w:rPr>
        <w:drawing>
          <wp:inline distT="0" distB="0" distL="0" distR="0" wp14:anchorId="663CFAEC" wp14:editId="4C731530">
            <wp:extent cx="1950889" cy="883997"/>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gjegyek.png"/>
                    <pic:cNvPicPr/>
                  </pic:nvPicPr>
                  <pic:blipFill>
                    <a:blip r:embed="rId23">
                      <a:extLst>
                        <a:ext uri="{28A0092B-C50C-407E-A947-70E740481C1C}">
                          <a14:useLocalDpi xmlns:a14="http://schemas.microsoft.com/office/drawing/2010/main" val="0"/>
                        </a:ext>
                      </a:extLst>
                    </a:blip>
                    <a:stretch>
                      <a:fillRect/>
                    </a:stretch>
                  </pic:blipFill>
                  <pic:spPr>
                    <a:xfrm>
                      <a:off x="0" y="0"/>
                      <a:ext cx="1950889" cy="883997"/>
                    </a:xfrm>
                    <a:prstGeom prst="rect">
                      <a:avLst/>
                    </a:prstGeom>
                  </pic:spPr>
                </pic:pic>
              </a:graphicData>
            </a:graphic>
          </wp:inline>
        </w:drawing>
      </w:r>
    </w:p>
    <w:p w:rsidR="00710EAC" w:rsidRPr="00710EAC" w:rsidRDefault="00710EAC" w:rsidP="00710EAC">
      <w:pPr>
        <w:pStyle w:val="Kpalrs"/>
        <w:jc w:val="center"/>
        <w:rPr>
          <w:rFonts w:ascii="Times New Roman" w:hAnsi="Times New Roman" w:cs="Times New Roman"/>
          <w:sz w:val="20"/>
          <w:szCs w:val="20"/>
        </w:rPr>
      </w:pPr>
      <w:r w:rsidRPr="00710EAC">
        <w:rPr>
          <w:rFonts w:ascii="Times New Roman" w:hAnsi="Times New Roman" w:cs="Times New Roman"/>
          <w:sz w:val="20"/>
          <w:szCs w:val="20"/>
        </w:rPr>
        <w:fldChar w:fldCharType="begin"/>
      </w:r>
      <w:r w:rsidRPr="00710EAC">
        <w:rPr>
          <w:rFonts w:ascii="Times New Roman" w:hAnsi="Times New Roman" w:cs="Times New Roman"/>
          <w:sz w:val="20"/>
          <w:szCs w:val="20"/>
        </w:rPr>
        <w:instrText xml:space="preserve"> SEQ ábra \* ARABIC </w:instrText>
      </w:r>
      <w:r w:rsidRPr="00710EAC">
        <w:rPr>
          <w:rFonts w:ascii="Times New Roman" w:hAnsi="Times New Roman" w:cs="Times New Roman"/>
          <w:sz w:val="20"/>
          <w:szCs w:val="20"/>
        </w:rPr>
        <w:fldChar w:fldCharType="separate"/>
      </w:r>
      <w:r w:rsidR="001F5C20">
        <w:rPr>
          <w:rFonts w:ascii="Times New Roman" w:hAnsi="Times New Roman" w:cs="Times New Roman"/>
          <w:noProof/>
          <w:sz w:val="20"/>
          <w:szCs w:val="20"/>
        </w:rPr>
        <w:t>12</w:t>
      </w:r>
      <w:r w:rsidRPr="00710EAC">
        <w:rPr>
          <w:rFonts w:ascii="Times New Roman" w:hAnsi="Times New Roman" w:cs="Times New Roman"/>
          <w:sz w:val="20"/>
          <w:szCs w:val="20"/>
        </w:rPr>
        <w:fldChar w:fldCharType="end"/>
      </w:r>
      <w:r w:rsidRPr="00710EAC">
        <w:rPr>
          <w:rFonts w:ascii="Times New Roman" w:hAnsi="Times New Roman" w:cs="Times New Roman"/>
          <w:sz w:val="20"/>
          <w:szCs w:val="20"/>
        </w:rPr>
        <w:t>. ábra: Hangjegyek által jelölt hangok a kottában (saját szerkesztés)</w:t>
      </w:r>
    </w:p>
    <w:p w:rsidR="000D6709" w:rsidRDefault="000D6709" w:rsidP="00947480">
      <w:pPr>
        <w:keepNext/>
      </w:pPr>
    </w:p>
    <w:p w:rsidR="007C5DF4" w:rsidRDefault="007C5DF4">
      <w:pPr>
        <w:pStyle w:val="Cmsor1"/>
        <w:pageBreakBefore/>
        <w:numPr>
          <w:ilvl w:val="0"/>
          <w:numId w:val="3"/>
        </w:numPr>
        <w:jc w:val="center"/>
        <w:rPr>
          <w:color w:val="800000"/>
        </w:rPr>
      </w:pPr>
      <w:bookmarkStart w:id="30" w:name="_Toc86750446"/>
      <w:r>
        <w:rPr>
          <w:rFonts w:eastAsia="Arial" w:cs="Arial"/>
        </w:rPr>
        <w:lastRenderedPageBreak/>
        <w:t>Irodalomjegyzék</w:t>
      </w:r>
      <w:bookmarkEnd w:id="30"/>
    </w:p>
    <w:p w:rsidR="007C5DF4" w:rsidRDefault="007C5DF4">
      <w:pPr>
        <w:pStyle w:val="Szvegtrzs"/>
        <w:rPr>
          <w:i/>
          <w:iCs/>
        </w:rPr>
      </w:pPr>
    </w:p>
    <w:p w:rsidR="0097625D" w:rsidRPr="0097625D" w:rsidRDefault="0097625D" w:rsidP="0097625D">
      <w:pPr>
        <w:pStyle w:val="Szvegtrzs"/>
        <w:numPr>
          <w:ilvl w:val="0"/>
          <w:numId w:val="19"/>
        </w:numPr>
        <w:ind w:left="709" w:hanging="709"/>
        <w:rPr>
          <w:rFonts w:eastAsia="Times New Roman" w:cs="Times New Roman"/>
          <w:iCs/>
        </w:rPr>
      </w:pPr>
      <w:bookmarkStart w:id="31" w:name="_Ref70603895"/>
      <w:r>
        <w:rPr>
          <w:rFonts w:eastAsia="Times New Roman" w:cs="Times New Roman"/>
          <w:iCs/>
        </w:rPr>
        <w:t xml:space="preserve">Gary Bradski, Adrian Kaehler: </w:t>
      </w:r>
      <w:r>
        <w:rPr>
          <w:rFonts w:eastAsia="Times New Roman" w:cs="Times New Roman"/>
          <w:i/>
          <w:iCs/>
        </w:rPr>
        <w:t xml:space="preserve">Learning OpenCV: Computer Vision with the OpenCV Library, </w:t>
      </w:r>
      <w:r>
        <w:rPr>
          <w:rFonts w:eastAsia="Times New Roman" w:cs="Times New Roman"/>
          <w:iCs/>
        </w:rPr>
        <w:t>2008, pp. 153-158.</w:t>
      </w:r>
      <w:bookmarkEnd w:id="31"/>
    </w:p>
    <w:p w:rsidR="007C5DF4" w:rsidRPr="00004F95" w:rsidRDefault="00F11D0C" w:rsidP="008E24CE">
      <w:pPr>
        <w:pStyle w:val="Szvegtrzs"/>
        <w:numPr>
          <w:ilvl w:val="0"/>
          <w:numId w:val="19"/>
        </w:numPr>
        <w:ind w:left="0" w:firstLine="0"/>
        <w:rPr>
          <w:rFonts w:eastAsia="Times New Roman" w:cs="Times New Roman"/>
          <w:i/>
          <w:iCs/>
        </w:rPr>
      </w:pPr>
      <w:bookmarkStart w:id="32" w:name="_Ref70602151"/>
      <w:r w:rsidRPr="00004F95">
        <w:t>Csatlós István</w:t>
      </w:r>
      <w:r w:rsidR="007C5DF4" w:rsidRPr="00004F95">
        <w:t>:</w:t>
      </w:r>
      <w:r w:rsidR="007C5DF4" w:rsidRPr="00004F95">
        <w:rPr>
          <w:rFonts w:eastAsia="Times New Roman" w:cs="Times New Roman"/>
          <w:i/>
        </w:rPr>
        <w:t xml:space="preserve"> </w:t>
      </w:r>
      <w:r w:rsidRPr="00004F95">
        <w:rPr>
          <w:i/>
          <w:iCs/>
        </w:rPr>
        <w:t>Programozási nyelvek kialakulása, fejlődése,</w:t>
      </w:r>
      <w:r w:rsidRPr="00004F95">
        <w:rPr>
          <w:iCs/>
        </w:rPr>
        <w:t xml:space="preserve"> 2014, </w:t>
      </w:r>
      <w:r w:rsidR="00004F95" w:rsidRPr="00004F95">
        <w:rPr>
          <w:iCs/>
        </w:rPr>
        <w:t xml:space="preserve">pp. </w:t>
      </w:r>
      <w:r w:rsidRPr="00004F95">
        <w:rPr>
          <w:iCs/>
        </w:rPr>
        <w:t>1-4.</w:t>
      </w:r>
      <w:bookmarkEnd w:id="32"/>
      <w:r w:rsidR="007C5DF4" w:rsidRPr="00004F95">
        <w:rPr>
          <w:rFonts w:eastAsia="Times New Roman" w:cs="Times New Roman"/>
          <w:i/>
          <w:iCs/>
        </w:rPr>
        <w:t xml:space="preserve"> </w:t>
      </w:r>
    </w:p>
    <w:p w:rsidR="0097625D" w:rsidRDefault="0097625D" w:rsidP="0097625D">
      <w:pPr>
        <w:pStyle w:val="Szvegtrzs"/>
        <w:numPr>
          <w:ilvl w:val="0"/>
          <w:numId w:val="19"/>
        </w:numPr>
        <w:ind w:left="709" w:hanging="709"/>
        <w:rPr>
          <w:rFonts w:eastAsia="Times New Roman" w:cs="Times New Roman"/>
          <w:iCs/>
        </w:rPr>
      </w:pPr>
      <w:bookmarkStart w:id="33" w:name="_Ref70603897"/>
      <w:r>
        <w:rPr>
          <w:rFonts w:eastAsia="Times New Roman" w:cs="Times New Roman"/>
          <w:iCs/>
        </w:rPr>
        <w:t xml:space="preserve">Dagao Duan, Meng Xie, Qian Mo, Zhongming Han, Yueliang Wan: </w:t>
      </w:r>
      <w:r>
        <w:rPr>
          <w:rFonts w:eastAsia="Times New Roman" w:cs="Times New Roman"/>
          <w:i/>
          <w:iCs/>
        </w:rPr>
        <w:t>An improved Hough Transform for line detection,</w:t>
      </w:r>
      <w:r>
        <w:rPr>
          <w:rFonts w:eastAsia="Times New Roman" w:cs="Times New Roman"/>
          <w:iCs/>
        </w:rPr>
        <w:t xml:space="preserve"> International Conference on Computer Application and System Modelling, 2010, pp. 354-355.</w:t>
      </w:r>
      <w:bookmarkEnd w:id="33"/>
    </w:p>
    <w:p w:rsidR="008B38D9" w:rsidRPr="0097625D" w:rsidRDefault="008B38D9" w:rsidP="0097625D">
      <w:pPr>
        <w:pStyle w:val="Szvegtrzs"/>
        <w:numPr>
          <w:ilvl w:val="0"/>
          <w:numId w:val="19"/>
        </w:numPr>
        <w:ind w:left="709" w:hanging="709"/>
        <w:rPr>
          <w:rFonts w:eastAsia="Times New Roman" w:cs="Times New Roman"/>
          <w:iCs/>
        </w:rPr>
      </w:pPr>
      <w:bookmarkStart w:id="34" w:name="_Ref70604651"/>
      <w:r>
        <w:rPr>
          <w:rFonts w:eastAsia="Times New Roman" w:cs="Times New Roman"/>
          <w:iCs/>
        </w:rPr>
        <w:t xml:space="preserve">Dumitru Erhan, Christian Szegedy, Alexander Toshev, Dragomir Anguelov, </w:t>
      </w:r>
      <w:r>
        <w:rPr>
          <w:rFonts w:eastAsia="Times New Roman" w:cs="Times New Roman"/>
          <w:i/>
          <w:iCs/>
        </w:rPr>
        <w:t>Scalable Object Detection using Deep Neural Networks,</w:t>
      </w:r>
      <w:r>
        <w:rPr>
          <w:rFonts w:eastAsia="Times New Roman" w:cs="Times New Roman"/>
          <w:iCs/>
        </w:rPr>
        <w:t xml:space="preserve"> 2013, pp. 1-3.</w:t>
      </w:r>
      <w:bookmarkEnd w:id="34"/>
    </w:p>
    <w:p w:rsidR="0097625D" w:rsidRDefault="0097625D" w:rsidP="0097625D">
      <w:pPr>
        <w:pStyle w:val="Szvegtrzs"/>
        <w:numPr>
          <w:ilvl w:val="0"/>
          <w:numId w:val="19"/>
        </w:numPr>
        <w:ind w:left="709" w:hanging="709"/>
        <w:rPr>
          <w:rFonts w:eastAsia="Times New Roman" w:cs="Times New Roman"/>
          <w:iCs/>
        </w:rPr>
      </w:pPr>
      <w:bookmarkStart w:id="35" w:name="_Ref70603994"/>
      <w:r>
        <w:rPr>
          <w:rFonts w:eastAsia="Times New Roman" w:cs="Times New Roman"/>
          <w:iCs/>
        </w:rPr>
        <w:t xml:space="preserve">C. Galambos, J. Matas, J. Kittler: </w:t>
      </w:r>
      <w:r>
        <w:rPr>
          <w:rFonts w:eastAsia="Times New Roman" w:cs="Times New Roman"/>
          <w:i/>
          <w:iCs/>
        </w:rPr>
        <w:t xml:space="preserve">Progressive Probabilistic Hough Transform for line detection, </w:t>
      </w:r>
      <w:r>
        <w:rPr>
          <w:rFonts w:eastAsia="Times New Roman" w:cs="Times New Roman"/>
          <w:iCs/>
        </w:rPr>
        <w:t>Computer Society Conference on Computer Vision and Pattern Recognition, 1999, pp. 554-556.</w:t>
      </w:r>
      <w:bookmarkEnd w:id="35"/>
    </w:p>
    <w:p w:rsidR="00250AD7" w:rsidRPr="0097625D" w:rsidRDefault="00250AD7" w:rsidP="0097625D">
      <w:pPr>
        <w:pStyle w:val="Szvegtrzs"/>
        <w:numPr>
          <w:ilvl w:val="0"/>
          <w:numId w:val="19"/>
        </w:numPr>
        <w:ind w:left="709" w:hanging="709"/>
        <w:rPr>
          <w:rFonts w:eastAsia="Times New Roman" w:cs="Times New Roman"/>
          <w:iCs/>
        </w:rPr>
      </w:pPr>
      <w:bookmarkStart w:id="36" w:name="_Ref70604653"/>
      <w:r>
        <w:rPr>
          <w:rFonts w:eastAsia="Times New Roman" w:cs="Times New Roman"/>
          <w:iCs/>
        </w:rPr>
        <w:t xml:space="preserve">Reagan L. Galvez, Argel A. Bandala, Elmer P. Dadios, Ryan Rhay P. Vicerra, Jose Martin Z. Maningo, </w:t>
      </w:r>
      <w:r>
        <w:rPr>
          <w:rFonts w:eastAsia="Times New Roman" w:cs="Times New Roman"/>
          <w:i/>
          <w:iCs/>
        </w:rPr>
        <w:t xml:space="preserve">Object Detection Using Convolutional Neural Networks, </w:t>
      </w:r>
      <w:r>
        <w:rPr>
          <w:rFonts w:eastAsia="Times New Roman" w:cs="Times New Roman"/>
          <w:iCs/>
        </w:rPr>
        <w:t>TENCON Region 10 Conference, 2018, pp. 2023-2024.</w:t>
      </w:r>
      <w:bookmarkEnd w:id="36"/>
      <w:r>
        <w:rPr>
          <w:rFonts w:eastAsia="Times New Roman" w:cs="Times New Roman"/>
          <w:iCs/>
        </w:rPr>
        <w:t xml:space="preserve"> </w:t>
      </w:r>
    </w:p>
    <w:p w:rsidR="00004F95" w:rsidRPr="0096450E" w:rsidRDefault="00004F95" w:rsidP="0096450E">
      <w:pPr>
        <w:pStyle w:val="Szvegtrzs"/>
        <w:numPr>
          <w:ilvl w:val="0"/>
          <w:numId w:val="19"/>
        </w:numPr>
        <w:ind w:left="709" w:hanging="709"/>
        <w:rPr>
          <w:rFonts w:eastAsia="Times New Roman" w:cs="Times New Roman"/>
          <w:i/>
          <w:iCs/>
        </w:rPr>
      </w:pPr>
      <w:bookmarkStart w:id="37" w:name="_Ref70603207"/>
      <w:r>
        <w:rPr>
          <w:rFonts w:eastAsia="Times New Roman" w:cs="Times New Roman"/>
          <w:iCs/>
        </w:rPr>
        <w:t xml:space="preserve">Ramesh Jain, Rangachar Kasturi, Brian G. Schunck: </w:t>
      </w:r>
      <w:r>
        <w:rPr>
          <w:rFonts w:eastAsia="Times New Roman" w:cs="Times New Roman"/>
          <w:i/>
          <w:iCs/>
        </w:rPr>
        <w:t>Machine vision,</w:t>
      </w:r>
      <w:r>
        <w:rPr>
          <w:rFonts w:eastAsia="Times New Roman" w:cs="Times New Roman"/>
          <w:iCs/>
        </w:rPr>
        <w:t xml:space="preserve"> 1995, pp.</w:t>
      </w:r>
      <w:r w:rsidR="0096450E">
        <w:rPr>
          <w:rFonts w:eastAsia="Times New Roman" w:cs="Times New Roman"/>
          <w:iCs/>
        </w:rPr>
        <w:t xml:space="preserve"> 1-31.</w:t>
      </w:r>
      <w:bookmarkEnd w:id="37"/>
    </w:p>
    <w:p w:rsidR="0097625D" w:rsidRPr="0097625D" w:rsidRDefault="0097625D" w:rsidP="0097625D">
      <w:pPr>
        <w:pStyle w:val="Szvegtrzs"/>
        <w:numPr>
          <w:ilvl w:val="0"/>
          <w:numId w:val="19"/>
        </w:numPr>
        <w:ind w:left="709" w:hanging="709"/>
        <w:rPr>
          <w:rFonts w:eastAsia="Times New Roman" w:cs="Times New Roman"/>
          <w:iCs/>
        </w:rPr>
      </w:pPr>
      <w:bookmarkStart w:id="38" w:name="_Ref70603516"/>
      <w:r>
        <w:rPr>
          <w:rFonts w:eastAsia="Times New Roman" w:cs="Times New Roman"/>
          <w:iCs/>
        </w:rPr>
        <w:t xml:space="preserve">Prateek Joshi, David Millan Escriva, Vinicius Godoy: </w:t>
      </w:r>
      <w:r w:rsidRPr="00D433E9">
        <w:rPr>
          <w:rFonts w:eastAsia="Times New Roman" w:cs="Times New Roman"/>
          <w:i/>
          <w:iCs/>
        </w:rPr>
        <w:t>OpenCV By Example,</w:t>
      </w:r>
      <w:r>
        <w:rPr>
          <w:rFonts w:eastAsia="Times New Roman" w:cs="Times New Roman"/>
          <w:i/>
          <w:iCs/>
        </w:rPr>
        <w:t xml:space="preserve"> </w:t>
      </w:r>
      <w:r>
        <w:rPr>
          <w:rFonts w:eastAsia="Times New Roman" w:cs="Times New Roman"/>
          <w:iCs/>
        </w:rPr>
        <w:t>2016, pp. 5-10.</w:t>
      </w:r>
      <w:bookmarkEnd w:id="38"/>
    </w:p>
    <w:p w:rsidR="00C63614" w:rsidRPr="00D433E9" w:rsidRDefault="00D433E9" w:rsidP="00C63614">
      <w:pPr>
        <w:pStyle w:val="Szvegtrzs"/>
        <w:numPr>
          <w:ilvl w:val="0"/>
          <w:numId w:val="19"/>
        </w:numPr>
        <w:ind w:left="709" w:hanging="709"/>
        <w:rPr>
          <w:rFonts w:eastAsia="Times New Roman" w:cs="Times New Roman"/>
          <w:i/>
          <w:iCs/>
        </w:rPr>
      </w:pPr>
      <w:bookmarkStart w:id="39" w:name="_Ref70602446"/>
      <w:r>
        <w:rPr>
          <w:rFonts w:eastAsia="Times New Roman" w:cs="Times New Roman"/>
          <w:iCs/>
        </w:rPr>
        <w:t xml:space="preserve">Kondorosi Károly, Szirmay-Kalos László, László Zoltán: </w:t>
      </w:r>
      <w:r>
        <w:rPr>
          <w:rFonts w:eastAsia="Times New Roman" w:cs="Times New Roman"/>
          <w:i/>
          <w:iCs/>
        </w:rPr>
        <w:t>Objektum orientált szoftverfejlesztés,</w:t>
      </w:r>
      <w:r>
        <w:rPr>
          <w:rFonts w:eastAsia="Times New Roman" w:cs="Times New Roman"/>
          <w:iCs/>
        </w:rPr>
        <w:t xml:space="preserve"> 2007, pp. 53-62.</w:t>
      </w:r>
      <w:bookmarkEnd w:id="39"/>
    </w:p>
    <w:p w:rsidR="0097625D" w:rsidRPr="0097625D" w:rsidRDefault="0097625D" w:rsidP="0097625D">
      <w:pPr>
        <w:pStyle w:val="Szvegtrzs"/>
        <w:numPr>
          <w:ilvl w:val="0"/>
          <w:numId w:val="19"/>
        </w:numPr>
        <w:ind w:left="709" w:hanging="709"/>
        <w:rPr>
          <w:rFonts w:eastAsia="Times New Roman" w:cs="Times New Roman"/>
          <w:iCs/>
        </w:rPr>
      </w:pPr>
      <w:bookmarkStart w:id="40" w:name="_Ref70604286"/>
      <w:r>
        <w:rPr>
          <w:rFonts w:eastAsia="Times New Roman" w:cs="Times New Roman"/>
          <w:iCs/>
        </w:rPr>
        <w:t xml:space="preserve">Maurício Marengoni, Denise Stiringhini: </w:t>
      </w:r>
      <w:r>
        <w:rPr>
          <w:rFonts w:eastAsia="Times New Roman" w:cs="Times New Roman"/>
          <w:i/>
          <w:iCs/>
        </w:rPr>
        <w:t xml:space="preserve">High Level Computer Vision Using OpenCV, </w:t>
      </w:r>
      <w:r>
        <w:rPr>
          <w:rFonts w:eastAsia="Times New Roman" w:cs="Times New Roman"/>
          <w:iCs/>
        </w:rPr>
        <w:t>SIBGRAPI Conference on Graphics, Patterns, ands Images Tutorials, 2011, p. 13</w:t>
      </w:r>
      <w:bookmarkEnd w:id="40"/>
    </w:p>
    <w:p w:rsidR="00CD0941" w:rsidRDefault="00CD0941" w:rsidP="00377DF0">
      <w:pPr>
        <w:pStyle w:val="Szvegtrzs"/>
        <w:numPr>
          <w:ilvl w:val="0"/>
          <w:numId w:val="19"/>
        </w:numPr>
        <w:ind w:left="709" w:hanging="709"/>
        <w:rPr>
          <w:rFonts w:eastAsia="Times New Roman" w:cs="Times New Roman"/>
          <w:iCs/>
        </w:rPr>
      </w:pPr>
      <w:bookmarkStart w:id="41" w:name="_Ref70603518"/>
      <w:r>
        <w:rPr>
          <w:rFonts w:eastAsia="Times New Roman" w:cs="Times New Roman"/>
          <w:iCs/>
        </w:rPr>
        <w:t>Alexander Mordvinstev, Abid K.,</w:t>
      </w:r>
      <w:r w:rsidR="0023358A">
        <w:rPr>
          <w:rFonts w:eastAsia="Times New Roman" w:cs="Times New Roman"/>
          <w:iCs/>
        </w:rPr>
        <w:t xml:space="preserve"> </w:t>
      </w:r>
      <w:r>
        <w:rPr>
          <w:rFonts w:eastAsia="Times New Roman" w:cs="Times New Roman"/>
          <w:i/>
          <w:iCs/>
        </w:rPr>
        <w:t>OpenCV-Python Tutorials Documentation,</w:t>
      </w:r>
      <w:r>
        <w:rPr>
          <w:rFonts w:eastAsia="Times New Roman" w:cs="Times New Roman"/>
          <w:iCs/>
        </w:rPr>
        <w:t xml:space="preserve"> 2017, pp. 87-106.</w:t>
      </w:r>
      <w:bookmarkEnd w:id="41"/>
    </w:p>
    <w:p w:rsidR="0097625D" w:rsidRPr="007055FF" w:rsidRDefault="0097625D" w:rsidP="0097625D">
      <w:pPr>
        <w:pStyle w:val="Szvegtrzs"/>
        <w:numPr>
          <w:ilvl w:val="0"/>
          <w:numId w:val="19"/>
        </w:numPr>
        <w:ind w:left="709" w:hanging="709"/>
        <w:rPr>
          <w:rFonts w:eastAsia="Times New Roman" w:cs="Times New Roman"/>
          <w:i/>
          <w:iCs/>
        </w:rPr>
      </w:pPr>
      <w:bookmarkStart w:id="42" w:name="_Ref70602691"/>
      <w:r>
        <w:rPr>
          <w:rFonts w:eastAsia="Times New Roman" w:cs="Times New Roman"/>
          <w:iCs/>
        </w:rPr>
        <w:t xml:space="preserve">Maosud Nosrati: </w:t>
      </w:r>
      <w:r>
        <w:rPr>
          <w:rFonts w:eastAsia="Times New Roman" w:cs="Times New Roman"/>
          <w:i/>
          <w:iCs/>
        </w:rPr>
        <w:t xml:space="preserve">Python: An appropriate language for real world programming, </w:t>
      </w:r>
      <w:r w:rsidRPr="00C63614">
        <w:rPr>
          <w:rFonts w:eastAsia="Times New Roman" w:cs="Times New Roman"/>
          <w:iCs/>
        </w:rPr>
        <w:t>World Applied</w:t>
      </w:r>
      <w:r>
        <w:rPr>
          <w:rFonts w:eastAsia="Times New Roman" w:cs="Times New Roman"/>
          <w:iCs/>
        </w:rPr>
        <w:t xml:space="preserve"> Programming, Vol. 1 No. 2, 2011, pp. 110-114.</w:t>
      </w:r>
      <w:bookmarkEnd w:id="42"/>
    </w:p>
    <w:p w:rsidR="007055FF" w:rsidRPr="00CC5956" w:rsidRDefault="007055FF" w:rsidP="0097625D">
      <w:pPr>
        <w:pStyle w:val="Szvegtrzs"/>
        <w:numPr>
          <w:ilvl w:val="0"/>
          <w:numId w:val="19"/>
        </w:numPr>
        <w:ind w:left="709" w:hanging="709"/>
        <w:rPr>
          <w:rFonts w:eastAsia="Times New Roman" w:cs="Times New Roman"/>
          <w:i/>
          <w:iCs/>
        </w:rPr>
      </w:pPr>
      <w:bookmarkStart w:id="43" w:name="_Ref70604655"/>
      <w:r>
        <w:rPr>
          <w:rFonts w:eastAsia="Times New Roman" w:cs="Times New Roman"/>
          <w:iCs/>
        </w:rPr>
        <w:t xml:space="preserve">Wang Zhiqiang, Liu Jun, </w:t>
      </w:r>
      <w:r>
        <w:rPr>
          <w:rFonts w:eastAsia="Times New Roman" w:cs="Times New Roman"/>
          <w:i/>
          <w:iCs/>
        </w:rPr>
        <w:t>A Review of Object Detection BAsed on Convolutional Neural Network,</w:t>
      </w:r>
      <w:r>
        <w:rPr>
          <w:rFonts w:eastAsia="Times New Roman" w:cs="Times New Roman"/>
          <w:iCs/>
        </w:rPr>
        <w:t xml:space="preserve"> Chinese Control Conference, 2017, pp.11104-11108.</w:t>
      </w:r>
      <w:bookmarkEnd w:id="43"/>
    </w:p>
    <w:p w:rsidR="00CC5956" w:rsidRPr="00CC5956" w:rsidRDefault="00CC5956" w:rsidP="00CC5956">
      <w:pPr>
        <w:pStyle w:val="Szvegtrzs"/>
        <w:numPr>
          <w:ilvl w:val="0"/>
          <w:numId w:val="19"/>
        </w:numPr>
        <w:ind w:left="0" w:firstLine="0"/>
        <w:rPr>
          <w:rFonts w:eastAsia="Times New Roman" w:cs="Times New Roman"/>
          <w:iCs/>
        </w:rPr>
      </w:pPr>
      <w:bookmarkStart w:id="44" w:name="_Ref70602832"/>
      <w:r>
        <w:rPr>
          <w:rFonts w:eastAsia="Times New Roman" w:cs="Times New Roman"/>
          <w:iCs/>
          <w:color w:val="000000" w:themeColor="text1"/>
        </w:rPr>
        <w:t>https://docs.python.org/3.0/whatsnew/3.0.html</w:t>
      </w:r>
      <w:r>
        <w:rPr>
          <w:rFonts w:eastAsia="Times New Roman" w:cs="Times New Roman"/>
          <w:iCs/>
        </w:rPr>
        <w:t xml:space="preserve"> (megtekintve: 2021. április 16.)</w:t>
      </w:r>
      <w:bookmarkEnd w:id="44"/>
    </w:p>
    <w:sectPr w:rsidR="00CC5956" w:rsidRPr="00CC5956"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C4A" w:rsidRDefault="00EB0C4A">
      <w:r>
        <w:separator/>
      </w:r>
    </w:p>
  </w:endnote>
  <w:endnote w:type="continuationSeparator" w:id="0">
    <w:p w:rsidR="00EB0C4A" w:rsidRDefault="00EB0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Times New Roman"/>
    <w:charset w:val="01"/>
    <w:family w:val="auto"/>
    <w:pitch w:val="variable"/>
  </w:font>
  <w:font w:name="Lohit Hindi">
    <w:altName w:val="Times New Roman"/>
    <w:charset w:val="01"/>
    <w:family w:val="auto"/>
    <w:pitch w:val="variable"/>
  </w:font>
  <w:font w:name="Arial">
    <w:panose1 w:val="020B0604020202020204"/>
    <w:charset w:val="EE"/>
    <w:family w:val="swiss"/>
    <w:pitch w:val="variable"/>
    <w:sig w:usb0="E0002EFF" w:usb1="C000785B" w:usb2="00000009" w:usb3="00000000" w:csb0="000001FF" w:csb1="00000000"/>
  </w:font>
  <w:font w:name="OpenSymbol">
    <w:altName w:val="Times New Roman"/>
    <w:charset w:val="01"/>
    <w:family w:val="auto"/>
    <w:pitch w:val="variable"/>
  </w:font>
  <w:font w:name="Linux Libertine G">
    <w:altName w:val="Times New Roman"/>
    <w:charset w:val="01"/>
    <w:family w:val="roman"/>
    <w:pitch w:val="variable"/>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C4A" w:rsidRDefault="00EB0C4A">
      <w:r>
        <w:separator/>
      </w:r>
    </w:p>
  </w:footnote>
  <w:footnote w:type="continuationSeparator" w:id="0">
    <w:p w:rsidR="00EB0C4A" w:rsidRDefault="00EB0C4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38E2698"/>
    <w:lvl w:ilvl="0">
      <w:start w:val="1"/>
      <w:numFmt w:val="decimal"/>
      <w:lvlText w:val="%1."/>
      <w:lvlJc w:val="left"/>
      <w:pPr>
        <w:ind w:left="792"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592" w:hanging="2160"/>
      </w:pPr>
      <w:rPr>
        <w:rFonts w:hint="default"/>
      </w:r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3AA40A9"/>
    <w:multiLevelType w:val="hybridMultilevel"/>
    <w:tmpl w:val="A2A2B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67C02ED"/>
    <w:multiLevelType w:val="hybridMultilevel"/>
    <w:tmpl w:val="C9DC8192"/>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5" w15:restartNumberingAfterBreak="0">
    <w:nsid w:val="0B056E8D"/>
    <w:multiLevelType w:val="multilevel"/>
    <w:tmpl w:val="7AE40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0E297A84"/>
    <w:multiLevelType w:val="hybridMultilevel"/>
    <w:tmpl w:val="68D88C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10A6521"/>
    <w:multiLevelType w:val="hybridMultilevel"/>
    <w:tmpl w:val="253E17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5D374C0"/>
    <w:multiLevelType w:val="hybridMultilevel"/>
    <w:tmpl w:val="7CC2C2FC"/>
    <w:lvl w:ilvl="0" w:tplc="D396C5F8">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D4E02B2"/>
    <w:multiLevelType w:val="hybridMultilevel"/>
    <w:tmpl w:val="1D48DE28"/>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0" w15:restartNumberingAfterBreak="0">
    <w:nsid w:val="206D260D"/>
    <w:multiLevelType w:val="hybridMultilevel"/>
    <w:tmpl w:val="0F28C75C"/>
    <w:lvl w:ilvl="0" w:tplc="040E0001">
      <w:start w:val="1"/>
      <w:numFmt w:val="bullet"/>
      <w:lvlText w:val=""/>
      <w:lvlJc w:val="left"/>
      <w:pPr>
        <w:ind w:left="780" w:hanging="360"/>
      </w:pPr>
      <w:rPr>
        <w:rFonts w:ascii="Symbol" w:hAnsi="Symbol" w:hint="default"/>
      </w:rPr>
    </w:lvl>
    <w:lvl w:ilvl="1" w:tplc="040E0003">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1" w15:restartNumberingAfterBreak="0">
    <w:nsid w:val="20C679DC"/>
    <w:multiLevelType w:val="hybridMultilevel"/>
    <w:tmpl w:val="4654504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1AF5C38"/>
    <w:multiLevelType w:val="hybridMultilevel"/>
    <w:tmpl w:val="51F81F18"/>
    <w:lvl w:ilvl="0" w:tplc="EA00913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ED306F"/>
    <w:multiLevelType w:val="hybridMultilevel"/>
    <w:tmpl w:val="8848B14C"/>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4" w15:restartNumberingAfterBreak="0">
    <w:nsid w:val="316B1628"/>
    <w:multiLevelType w:val="hybridMultilevel"/>
    <w:tmpl w:val="8570AE82"/>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5" w15:restartNumberingAfterBreak="0">
    <w:nsid w:val="37DD6A0E"/>
    <w:multiLevelType w:val="hybridMultilevel"/>
    <w:tmpl w:val="7AE4080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A410537"/>
    <w:multiLevelType w:val="hybridMultilevel"/>
    <w:tmpl w:val="6D6ADDE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48E0D84"/>
    <w:multiLevelType w:val="hybridMultilevel"/>
    <w:tmpl w:val="6EB6DF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89A4585"/>
    <w:multiLevelType w:val="multilevel"/>
    <w:tmpl w:val="7CDA1880"/>
    <w:lvl w:ilvl="0">
      <w:start w:val="5"/>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7A14AA"/>
    <w:multiLevelType w:val="multilevel"/>
    <w:tmpl w:val="5D34F3CA"/>
    <w:lvl w:ilvl="0">
      <w:start w:val="1"/>
      <w:numFmt w:val="decimal"/>
      <w:lvlText w:val="%1."/>
      <w:lvlJc w:val="left"/>
      <w:pPr>
        <w:ind w:left="792" w:hanging="360"/>
      </w:pPr>
      <w:rPr>
        <w:rFonts w:ascii="Times New Roman" w:hAnsi="Times New Roman" w:cs="Times New Roman" w:hint="default"/>
      </w:rPr>
    </w:lvl>
    <w:lvl w:ilvl="1">
      <w:start w:val="1"/>
      <w:numFmt w:val="decimal"/>
      <w:isLgl/>
      <w:lvlText w:val="%1.%2"/>
      <w:lvlJc w:val="left"/>
      <w:pPr>
        <w:ind w:left="1146" w:hanging="720"/>
      </w:pPr>
      <w:rPr>
        <w:rFonts w:ascii="Times New Roman" w:hAnsi="Times New Roman" w:cs="Times New Roman"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592" w:hanging="2160"/>
      </w:pPr>
      <w:rPr>
        <w:rFonts w:hint="default"/>
      </w:rPr>
    </w:lvl>
  </w:abstractNum>
  <w:abstractNum w:abstractNumId="20" w15:restartNumberingAfterBreak="0">
    <w:nsid w:val="5CA271D5"/>
    <w:multiLevelType w:val="multilevel"/>
    <w:tmpl w:val="7AE40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61194069"/>
    <w:multiLevelType w:val="hybridMultilevel"/>
    <w:tmpl w:val="7D2ED05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1FF3742"/>
    <w:multiLevelType w:val="hybridMultilevel"/>
    <w:tmpl w:val="5256044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68C76074"/>
    <w:multiLevelType w:val="hybridMultilevel"/>
    <w:tmpl w:val="0648383A"/>
    <w:lvl w:ilvl="0" w:tplc="976812D6">
      <w:start w:val="1"/>
      <w:numFmt w:val="decimal"/>
      <w:lvlText w:val="%1."/>
      <w:lvlJc w:val="left"/>
      <w:pPr>
        <w:ind w:left="1152" w:hanging="360"/>
      </w:pPr>
      <w:rPr>
        <w:rFonts w:hint="default"/>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num w:numId="1">
    <w:abstractNumId w:val="0"/>
  </w:num>
  <w:num w:numId="2">
    <w:abstractNumId w:val="1"/>
  </w:num>
  <w:num w:numId="3">
    <w:abstractNumId w:val="2"/>
  </w:num>
  <w:num w:numId="4">
    <w:abstractNumId w:val="19"/>
  </w:num>
  <w:num w:numId="5">
    <w:abstractNumId w:val="4"/>
  </w:num>
  <w:num w:numId="6">
    <w:abstractNumId w:val="14"/>
  </w:num>
  <w:num w:numId="7">
    <w:abstractNumId w:val="6"/>
  </w:num>
  <w:num w:numId="8">
    <w:abstractNumId w:val="11"/>
  </w:num>
  <w:num w:numId="9">
    <w:abstractNumId w:val="22"/>
  </w:num>
  <w:num w:numId="10">
    <w:abstractNumId w:val="13"/>
  </w:num>
  <w:num w:numId="11">
    <w:abstractNumId w:val="9"/>
  </w:num>
  <w:num w:numId="12">
    <w:abstractNumId w:val="16"/>
  </w:num>
  <w:num w:numId="13">
    <w:abstractNumId w:val="10"/>
  </w:num>
  <w:num w:numId="14">
    <w:abstractNumId w:val="17"/>
  </w:num>
  <w:num w:numId="15">
    <w:abstractNumId w:val="3"/>
  </w:num>
  <w:num w:numId="16">
    <w:abstractNumId w:val="21"/>
  </w:num>
  <w:num w:numId="17">
    <w:abstractNumId w:val="1"/>
  </w:num>
  <w:num w:numId="18">
    <w:abstractNumId w:val="12"/>
  </w:num>
  <w:num w:numId="19">
    <w:abstractNumId w:val="8"/>
  </w:num>
  <w:num w:numId="20">
    <w:abstractNumId w:val="23"/>
  </w:num>
  <w:num w:numId="21">
    <w:abstractNumId w:val="15"/>
  </w:num>
  <w:num w:numId="22">
    <w:abstractNumId w:val="7"/>
  </w:num>
  <w:num w:numId="23">
    <w:abstractNumId w:val="5"/>
  </w:num>
  <w:num w:numId="24">
    <w:abstractNumId w:val="20"/>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4F6"/>
    <w:rsid w:val="00004F95"/>
    <w:rsid w:val="00016449"/>
    <w:rsid w:val="000228A4"/>
    <w:rsid w:val="00024C7E"/>
    <w:rsid w:val="00041081"/>
    <w:rsid w:val="00041E40"/>
    <w:rsid w:val="00057C13"/>
    <w:rsid w:val="000627CD"/>
    <w:rsid w:val="00064E49"/>
    <w:rsid w:val="00065808"/>
    <w:rsid w:val="00065BDE"/>
    <w:rsid w:val="00076511"/>
    <w:rsid w:val="00083956"/>
    <w:rsid w:val="00095099"/>
    <w:rsid w:val="00095218"/>
    <w:rsid w:val="00096D87"/>
    <w:rsid w:val="000A198E"/>
    <w:rsid w:val="000A3694"/>
    <w:rsid w:val="000B0194"/>
    <w:rsid w:val="000B1F23"/>
    <w:rsid w:val="000B66BD"/>
    <w:rsid w:val="000D6709"/>
    <w:rsid w:val="000E5388"/>
    <w:rsid w:val="001009C7"/>
    <w:rsid w:val="00100BBA"/>
    <w:rsid w:val="00113DBC"/>
    <w:rsid w:val="001165F0"/>
    <w:rsid w:val="00116857"/>
    <w:rsid w:val="00116941"/>
    <w:rsid w:val="0015099B"/>
    <w:rsid w:val="00155398"/>
    <w:rsid w:val="001652BB"/>
    <w:rsid w:val="00170492"/>
    <w:rsid w:val="00174372"/>
    <w:rsid w:val="0017598E"/>
    <w:rsid w:val="00176FFA"/>
    <w:rsid w:val="001772CE"/>
    <w:rsid w:val="00180683"/>
    <w:rsid w:val="0018213A"/>
    <w:rsid w:val="00182278"/>
    <w:rsid w:val="00187A78"/>
    <w:rsid w:val="001A2B7F"/>
    <w:rsid w:val="001A30DD"/>
    <w:rsid w:val="001A33FB"/>
    <w:rsid w:val="001B1F00"/>
    <w:rsid w:val="001D7A25"/>
    <w:rsid w:val="001E0219"/>
    <w:rsid w:val="001E30A2"/>
    <w:rsid w:val="001E30E5"/>
    <w:rsid w:val="001F33D2"/>
    <w:rsid w:val="001F5C20"/>
    <w:rsid w:val="00210FA1"/>
    <w:rsid w:val="00216A8D"/>
    <w:rsid w:val="00223185"/>
    <w:rsid w:val="0023358A"/>
    <w:rsid w:val="00244144"/>
    <w:rsid w:val="00246093"/>
    <w:rsid w:val="00246203"/>
    <w:rsid w:val="00250AD7"/>
    <w:rsid w:val="0025153D"/>
    <w:rsid w:val="0025194B"/>
    <w:rsid w:val="002524C2"/>
    <w:rsid w:val="00252C53"/>
    <w:rsid w:val="002625BC"/>
    <w:rsid w:val="0027263A"/>
    <w:rsid w:val="0028217A"/>
    <w:rsid w:val="002932D5"/>
    <w:rsid w:val="0029645F"/>
    <w:rsid w:val="002A28A9"/>
    <w:rsid w:val="002B34C1"/>
    <w:rsid w:val="002B5618"/>
    <w:rsid w:val="002B5C09"/>
    <w:rsid w:val="002C083B"/>
    <w:rsid w:val="002C1548"/>
    <w:rsid w:val="002C3D1C"/>
    <w:rsid w:val="002D0BC4"/>
    <w:rsid w:val="002D552B"/>
    <w:rsid w:val="002F4370"/>
    <w:rsid w:val="002F4B64"/>
    <w:rsid w:val="00303177"/>
    <w:rsid w:val="0030666C"/>
    <w:rsid w:val="003108F3"/>
    <w:rsid w:val="00324D1D"/>
    <w:rsid w:val="0032509D"/>
    <w:rsid w:val="00330CF6"/>
    <w:rsid w:val="00334241"/>
    <w:rsid w:val="003577AA"/>
    <w:rsid w:val="0036494C"/>
    <w:rsid w:val="00377DF0"/>
    <w:rsid w:val="003A4D12"/>
    <w:rsid w:val="003A52BF"/>
    <w:rsid w:val="003A56E3"/>
    <w:rsid w:val="003B54CF"/>
    <w:rsid w:val="003C14F6"/>
    <w:rsid w:val="003C3780"/>
    <w:rsid w:val="003C4D88"/>
    <w:rsid w:val="003C4DC5"/>
    <w:rsid w:val="003E524D"/>
    <w:rsid w:val="003E7D10"/>
    <w:rsid w:val="003F3567"/>
    <w:rsid w:val="003F5240"/>
    <w:rsid w:val="00431A5B"/>
    <w:rsid w:val="004349A0"/>
    <w:rsid w:val="00435DB0"/>
    <w:rsid w:val="00442E6E"/>
    <w:rsid w:val="004440E1"/>
    <w:rsid w:val="0045393E"/>
    <w:rsid w:val="004679A9"/>
    <w:rsid w:val="00473B3D"/>
    <w:rsid w:val="00487718"/>
    <w:rsid w:val="00497238"/>
    <w:rsid w:val="004A0377"/>
    <w:rsid w:val="004A6953"/>
    <w:rsid w:val="004C10EF"/>
    <w:rsid w:val="004C1394"/>
    <w:rsid w:val="004C317B"/>
    <w:rsid w:val="004D12E0"/>
    <w:rsid w:val="004E0B8A"/>
    <w:rsid w:val="004F3504"/>
    <w:rsid w:val="004F3BE5"/>
    <w:rsid w:val="004F410C"/>
    <w:rsid w:val="004F6C34"/>
    <w:rsid w:val="00504B32"/>
    <w:rsid w:val="00504B33"/>
    <w:rsid w:val="00507890"/>
    <w:rsid w:val="005116C4"/>
    <w:rsid w:val="00515A6F"/>
    <w:rsid w:val="005160D3"/>
    <w:rsid w:val="00523664"/>
    <w:rsid w:val="005337A9"/>
    <w:rsid w:val="00534CE9"/>
    <w:rsid w:val="00540825"/>
    <w:rsid w:val="00541BA5"/>
    <w:rsid w:val="005421C7"/>
    <w:rsid w:val="005518AA"/>
    <w:rsid w:val="00554D84"/>
    <w:rsid w:val="00565C39"/>
    <w:rsid w:val="00573A03"/>
    <w:rsid w:val="00585478"/>
    <w:rsid w:val="00587E9A"/>
    <w:rsid w:val="00595FDD"/>
    <w:rsid w:val="005A2078"/>
    <w:rsid w:val="005A6C74"/>
    <w:rsid w:val="005B2FDC"/>
    <w:rsid w:val="005B5477"/>
    <w:rsid w:val="005B6E00"/>
    <w:rsid w:val="005C078C"/>
    <w:rsid w:val="005C3E11"/>
    <w:rsid w:val="005C4BE1"/>
    <w:rsid w:val="005C6CAE"/>
    <w:rsid w:val="005D0B70"/>
    <w:rsid w:val="005D1E5A"/>
    <w:rsid w:val="005D30E4"/>
    <w:rsid w:val="005F11FD"/>
    <w:rsid w:val="005F4BAB"/>
    <w:rsid w:val="005F7AB2"/>
    <w:rsid w:val="00603FE4"/>
    <w:rsid w:val="00604506"/>
    <w:rsid w:val="0060695F"/>
    <w:rsid w:val="00616E97"/>
    <w:rsid w:val="00617981"/>
    <w:rsid w:val="00617B2F"/>
    <w:rsid w:val="00617BBB"/>
    <w:rsid w:val="00617D1D"/>
    <w:rsid w:val="00621C73"/>
    <w:rsid w:val="00625731"/>
    <w:rsid w:val="00626D03"/>
    <w:rsid w:val="006301B1"/>
    <w:rsid w:val="006416D1"/>
    <w:rsid w:val="00642B73"/>
    <w:rsid w:val="006507BE"/>
    <w:rsid w:val="00663ACC"/>
    <w:rsid w:val="0067149D"/>
    <w:rsid w:val="00674B49"/>
    <w:rsid w:val="00677407"/>
    <w:rsid w:val="00690DB4"/>
    <w:rsid w:val="006936C0"/>
    <w:rsid w:val="00693B50"/>
    <w:rsid w:val="0069645C"/>
    <w:rsid w:val="006A19DD"/>
    <w:rsid w:val="006B13D5"/>
    <w:rsid w:val="006B2B51"/>
    <w:rsid w:val="006B3E74"/>
    <w:rsid w:val="006C2251"/>
    <w:rsid w:val="006C2531"/>
    <w:rsid w:val="006C5294"/>
    <w:rsid w:val="006E3264"/>
    <w:rsid w:val="006F1DFD"/>
    <w:rsid w:val="007004A3"/>
    <w:rsid w:val="007055FF"/>
    <w:rsid w:val="00710EAC"/>
    <w:rsid w:val="007145F6"/>
    <w:rsid w:val="00722F1B"/>
    <w:rsid w:val="00724661"/>
    <w:rsid w:val="00725538"/>
    <w:rsid w:val="00725625"/>
    <w:rsid w:val="00740B83"/>
    <w:rsid w:val="00752076"/>
    <w:rsid w:val="007916A7"/>
    <w:rsid w:val="00794DEC"/>
    <w:rsid w:val="007963F1"/>
    <w:rsid w:val="00797AF6"/>
    <w:rsid w:val="007A3B64"/>
    <w:rsid w:val="007A4AAA"/>
    <w:rsid w:val="007B4C03"/>
    <w:rsid w:val="007B5C49"/>
    <w:rsid w:val="007B779F"/>
    <w:rsid w:val="007B7C35"/>
    <w:rsid w:val="007B7C7E"/>
    <w:rsid w:val="007C35AC"/>
    <w:rsid w:val="007C5DF4"/>
    <w:rsid w:val="007C64FD"/>
    <w:rsid w:val="007C783D"/>
    <w:rsid w:val="007E7700"/>
    <w:rsid w:val="007F2AB4"/>
    <w:rsid w:val="007F5D2C"/>
    <w:rsid w:val="00803B9C"/>
    <w:rsid w:val="00806A3B"/>
    <w:rsid w:val="008311EE"/>
    <w:rsid w:val="00834B39"/>
    <w:rsid w:val="0084039D"/>
    <w:rsid w:val="008655DA"/>
    <w:rsid w:val="00870DD9"/>
    <w:rsid w:val="0088096C"/>
    <w:rsid w:val="00894AE6"/>
    <w:rsid w:val="008A37FD"/>
    <w:rsid w:val="008B38D9"/>
    <w:rsid w:val="008B497D"/>
    <w:rsid w:val="008B5F3C"/>
    <w:rsid w:val="008C48AE"/>
    <w:rsid w:val="008C4BD6"/>
    <w:rsid w:val="008C65A6"/>
    <w:rsid w:val="008E24CE"/>
    <w:rsid w:val="008F5DEA"/>
    <w:rsid w:val="008F77CD"/>
    <w:rsid w:val="00906780"/>
    <w:rsid w:val="00907595"/>
    <w:rsid w:val="00907F9A"/>
    <w:rsid w:val="00914C3E"/>
    <w:rsid w:val="00914EDF"/>
    <w:rsid w:val="009164C9"/>
    <w:rsid w:val="00924340"/>
    <w:rsid w:val="0092490D"/>
    <w:rsid w:val="00926C8F"/>
    <w:rsid w:val="00932FE0"/>
    <w:rsid w:val="009349E1"/>
    <w:rsid w:val="00941701"/>
    <w:rsid w:val="0094293B"/>
    <w:rsid w:val="00943C9E"/>
    <w:rsid w:val="00947480"/>
    <w:rsid w:val="00954CF7"/>
    <w:rsid w:val="00962B5D"/>
    <w:rsid w:val="0096450E"/>
    <w:rsid w:val="0096480E"/>
    <w:rsid w:val="00964EC7"/>
    <w:rsid w:val="00972CBC"/>
    <w:rsid w:val="0097625D"/>
    <w:rsid w:val="00996D0C"/>
    <w:rsid w:val="009B0E6E"/>
    <w:rsid w:val="009B4ACB"/>
    <w:rsid w:val="009B698B"/>
    <w:rsid w:val="009C18F3"/>
    <w:rsid w:val="009C2C51"/>
    <w:rsid w:val="009C62AE"/>
    <w:rsid w:val="009D19C3"/>
    <w:rsid w:val="009D36E7"/>
    <w:rsid w:val="009D41D2"/>
    <w:rsid w:val="00A01333"/>
    <w:rsid w:val="00A0306E"/>
    <w:rsid w:val="00A240F9"/>
    <w:rsid w:val="00A31566"/>
    <w:rsid w:val="00A37E4D"/>
    <w:rsid w:val="00A42260"/>
    <w:rsid w:val="00A4335B"/>
    <w:rsid w:val="00A43808"/>
    <w:rsid w:val="00A45688"/>
    <w:rsid w:val="00A54D2E"/>
    <w:rsid w:val="00A60224"/>
    <w:rsid w:val="00A74CF5"/>
    <w:rsid w:val="00A778D6"/>
    <w:rsid w:val="00A833D1"/>
    <w:rsid w:val="00A83B47"/>
    <w:rsid w:val="00A857B7"/>
    <w:rsid w:val="00A86F04"/>
    <w:rsid w:val="00A8712C"/>
    <w:rsid w:val="00AA2BD6"/>
    <w:rsid w:val="00AB0226"/>
    <w:rsid w:val="00AB0770"/>
    <w:rsid w:val="00AB40B0"/>
    <w:rsid w:val="00AB51FA"/>
    <w:rsid w:val="00AD0D29"/>
    <w:rsid w:val="00AD6025"/>
    <w:rsid w:val="00AE3B8B"/>
    <w:rsid w:val="00AE4331"/>
    <w:rsid w:val="00B03D70"/>
    <w:rsid w:val="00B10964"/>
    <w:rsid w:val="00B10B5E"/>
    <w:rsid w:val="00B34779"/>
    <w:rsid w:val="00B36B8B"/>
    <w:rsid w:val="00B410E4"/>
    <w:rsid w:val="00B46718"/>
    <w:rsid w:val="00B52274"/>
    <w:rsid w:val="00B6104D"/>
    <w:rsid w:val="00B620F5"/>
    <w:rsid w:val="00B62239"/>
    <w:rsid w:val="00B70D8D"/>
    <w:rsid w:val="00B73FC3"/>
    <w:rsid w:val="00B81112"/>
    <w:rsid w:val="00B859DD"/>
    <w:rsid w:val="00B85E5A"/>
    <w:rsid w:val="00B91D65"/>
    <w:rsid w:val="00B935B0"/>
    <w:rsid w:val="00B97C60"/>
    <w:rsid w:val="00BA1815"/>
    <w:rsid w:val="00BB0C9A"/>
    <w:rsid w:val="00BB360A"/>
    <w:rsid w:val="00BB5F33"/>
    <w:rsid w:val="00BC10EA"/>
    <w:rsid w:val="00BC7AC0"/>
    <w:rsid w:val="00BD2166"/>
    <w:rsid w:val="00BD6623"/>
    <w:rsid w:val="00BE3E17"/>
    <w:rsid w:val="00BE4967"/>
    <w:rsid w:val="00BF08D7"/>
    <w:rsid w:val="00BF0A30"/>
    <w:rsid w:val="00BF1E0A"/>
    <w:rsid w:val="00C06291"/>
    <w:rsid w:val="00C122BB"/>
    <w:rsid w:val="00C23157"/>
    <w:rsid w:val="00C24391"/>
    <w:rsid w:val="00C364CD"/>
    <w:rsid w:val="00C36916"/>
    <w:rsid w:val="00C37657"/>
    <w:rsid w:val="00C44965"/>
    <w:rsid w:val="00C44B05"/>
    <w:rsid w:val="00C51179"/>
    <w:rsid w:val="00C55ADF"/>
    <w:rsid w:val="00C63614"/>
    <w:rsid w:val="00C6786B"/>
    <w:rsid w:val="00C72310"/>
    <w:rsid w:val="00C747A0"/>
    <w:rsid w:val="00C7795C"/>
    <w:rsid w:val="00CB0A23"/>
    <w:rsid w:val="00CC2DAC"/>
    <w:rsid w:val="00CC49D2"/>
    <w:rsid w:val="00CC5956"/>
    <w:rsid w:val="00CD0941"/>
    <w:rsid w:val="00CD368F"/>
    <w:rsid w:val="00CD5FCA"/>
    <w:rsid w:val="00CD62C6"/>
    <w:rsid w:val="00CE1E22"/>
    <w:rsid w:val="00CE4D07"/>
    <w:rsid w:val="00CE74BE"/>
    <w:rsid w:val="00CF0AE9"/>
    <w:rsid w:val="00CF7F43"/>
    <w:rsid w:val="00D02859"/>
    <w:rsid w:val="00D064F4"/>
    <w:rsid w:val="00D065DB"/>
    <w:rsid w:val="00D15FA9"/>
    <w:rsid w:val="00D1687F"/>
    <w:rsid w:val="00D20CA5"/>
    <w:rsid w:val="00D2254C"/>
    <w:rsid w:val="00D23A15"/>
    <w:rsid w:val="00D24DB6"/>
    <w:rsid w:val="00D406EE"/>
    <w:rsid w:val="00D433E9"/>
    <w:rsid w:val="00D443EF"/>
    <w:rsid w:val="00D45827"/>
    <w:rsid w:val="00D47CD0"/>
    <w:rsid w:val="00D5628C"/>
    <w:rsid w:val="00D610D4"/>
    <w:rsid w:val="00D66461"/>
    <w:rsid w:val="00D74BE8"/>
    <w:rsid w:val="00D779A2"/>
    <w:rsid w:val="00D8233D"/>
    <w:rsid w:val="00D85B2F"/>
    <w:rsid w:val="00D90CAE"/>
    <w:rsid w:val="00D92D43"/>
    <w:rsid w:val="00D939C0"/>
    <w:rsid w:val="00D9443E"/>
    <w:rsid w:val="00DA240D"/>
    <w:rsid w:val="00DB479C"/>
    <w:rsid w:val="00DB73F3"/>
    <w:rsid w:val="00DC11E3"/>
    <w:rsid w:val="00DD087B"/>
    <w:rsid w:val="00DF055A"/>
    <w:rsid w:val="00DF23EE"/>
    <w:rsid w:val="00DF651E"/>
    <w:rsid w:val="00DF7542"/>
    <w:rsid w:val="00E03252"/>
    <w:rsid w:val="00E121F8"/>
    <w:rsid w:val="00E124EA"/>
    <w:rsid w:val="00E1512F"/>
    <w:rsid w:val="00E20559"/>
    <w:rsid w:val="00E23985"/>
    <w:rsid w:val="00E25726"/>
    <w:rsid w:val="00E2671E"/>
    <w:rsid w:val="00E37EC8"/>
    <w:rsid w:val="00E44CA8"/>
    <w:rsid w:val="00E45AA3"/>
    <w:rsid w:val="00E574F2"/>
    <w:rsid w:val="00E61835"/>
    <w:rsid w:val="00E6768D"/>
    <w:rsid w:val="00E7247B"/>
    <w:rsid w:val="00E7376D"/>
    <w:rsid w:val="00E7504F"/>
    <w:rsid w:val="00E972EF"/>
    <w:rsid w:val="00E973B4"/>
    <w:rsid w:val="00EA70D3"/>
    <w:rsid w:val="00EB0C4A"/>
    <w:rsid w:val="00EC5B29"/>
    <w:rsid w:val="00EC624F"/>
    <w:rsid w:val="00EE00AF"/>
    <w:rsid w:val="00EE0AF1"/>
    <w:rsid w:val="00EE195D"/>
    <w:rsid w:val="00EE36B3"/>
    <w:rsid w:val="00EF3271"/>
    <w:rsid w:val="00F01E5F"/>
    <w:rsid w:val="00F04CE0"/>
    <w:rsid w:val="00F062ED"/>
    <w:rsid w:val="00F06EE9"/>
    <w:rsid w:val="00F11D0C"/>
    <w:rsid w:val="00F12719"/>
    <w:rsid w:val="00F13CD2"/>
    <w:rsid w:val="00F30E3B"/>
    <w:rsid w:val="00F30F76"/>
    <w:rsid w:val="00F35240"/>
    <w:rsid w:val="00F413D2"/>
    <w:rsid w:val="00F527BF"/>
    <w:rsid w:val="00F5364B"/>
    <w:rsid w:val="00F631F2"/>
    <w:rsid w:val="00F67E21"/>
    <w:rsid w:val="00F76DF6"/>
    <w:rsid w:val="00F82CE3"/>
    <w:rsid w:val="00F90814"/>
    <w:rsid w:val="00F967D7"/>
    <w:rsid w:val="00F969E8"/>
    <w:rsid w:val="00FA1205"/>
    <w:rsid w:val="00FA4F53"/>
    <w:rsid w:val="00FB4497"/>
    <w:rsid w:val="00FB7AB7"/>
    <w:rsid w:val="00FC0068"/>
    <w:rsid w:val="00FC2CE9"/>
    <w:rsid w:val="00FD4339"/>
    <w:rsid w:val="00FF5B4F"/>
    <w:rsid w:val="00FF63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16D9608"/>
  <w15:chartTrackingRefBased/>
  <w15:docId w15:val="{603FF913-7669-48FD-8E55-78DB9C111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spacing w:before="57" w:after="283"/>
      <w:outlineLvl w:val="0"/>
    </w:pPr>
    <w:rPr>
      <w:b/>
      <w:bCs/>
      <w:sz w:val="32"/>
      <w:szCs w:val="32"/>
    </w:rPr>
  </w:style>
  <w:style w:type="paragraph" w:styleId="Cmsor2">
    <w:name w:val="heading 2"/>
    <w:basedOn w:val="Norml"/>
    <w:next w:val="Norml"/>
    <w:qFormat/>
    <w:pPr>
      <w:keepNext/>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spacing w:before="140"/>
      <w:outlineLvl w:val="2"/>
    </w:pPr>
    <w:rPr>
      <w:b/>
      <w:bCs/>
      <w:color w:val="8080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styleId="Erskiemels">
    <w:name w:val="Intense Emphasis"/>
    <w:basedOn w:val="Bekezdsalapbettpusa"/>
    <w:uiPriority w:val="21"/>
    <w:qFormat/>
    <w:rsid w:val="00C51179"/>
    <w:rPr>
      <w:iCs/>
      <w:color w:val="FF5050"/>
      <w:lang w:val="hu-HU"/>
    </w:rPr>
  </w:style>
  <w:style w:type="paragraph" w:styleId="Listaszerbekezds">
    <w:name w:val="List Paragraph"/>
    <w:basedOn w:val="Norml"/>
    <w:uiPriority w:val="34"/>
    <w:qFormat/>
    <w:rsid w:val="00A0306E"/>
    <w:pPr>
      <w:ind w:left="720"/>
      <w:contextualSpacing/>
    </w:pPr>
    <w:rPr>
      <w:rFonts w:cs="Mangal"/>
      <w:szCs w:val="21"/>
    </w:rPr>
  </w:style>
  <w:style w:type="character" w:styleId="Helyrzszveg">
    <w:name w:val="Placeholder Text"/>
    <w:basedOn w:val="Bekezdsalapbettpusa"/>
    <w:uiPriority w:val="99"/>
    <w:semiHidden/>
    <w:rsid w:val="00AB51FA"/>
    <w:rPr>
      <w:color w:val="808080"/>
    </w:rPr>
  </w:style>
  <w:style w:type="paragraph" w:styleId="Tartalomjegyzkcmsora">
    <w:name w:val="TOC Heading"/>
    <w:basedOn w:val="Cmsor1"/>
    <w:next w:val="Norml"/>
    <w:uiPriority w:val="39"/>
    <w:unhideWhenUsed/>
    <w:qFormat/>
    <w:rsid w:val="007C35AC"/>
    <w:pPr>
      <w:keepLines/>
      <w:widowControl/>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7C35AC"/>
    <w:pPr>
      <w:spacing w:after="100"/>
    </w:pPr>
    <w:rPr>
      <w:rFonts w:cs="Mangal"/>
      <w:szCs w:val="21"/>
    </w:rPr>
  </w:style>
  <w:style w:type="character" w:styleId="Hiperhivatkozs">
    <w:name w:val="Hyperlink"/>
    <w:basedOn w:val="Bekezdsalapbettpusa"/>
    <w:uiPriority w:val="99"/>
    <w:unhideWhenUsed/>
    <w:rsid w:val="007C35AC"/>
    <w:rPr>
      <w:color w:val="0563C1" w:themeColor="hyperlink"/>
      <w:u w:val="single"/>
    </w:rPr>
  </w:style>
  <w:style w:type="paragraph" w:styleId="TJ2">
    <w:name w:val="toc 2"/>
    <w:basedOn w:val="Norml"/>
    <w:next w:val="Norml"/>
    <w:autoRedefine/>
    <w:uiPriority w:val="39"/>
    <w:unhideWhenUsed/>
    <w:rsid w:val="00554D84"/>
    <w:pPr>
      <w:spacing w:after="100"/>
      <w:ind w:left="240"/>
    </w:pPr>
    <w:rPr>
      <w:rFonts w:cs="Mangal"/>
      <w:szCs w:val="21"/>
    </w:rPr>
  </w:style>
  <w:style w:type="paragraph" w:styleId="TJ3">
    <w:name w:val="toc 3"/>
    <w:basedOn w:val="Norml"/>
    <w:next w:val="Norml"/>
    <w:autoRedefine/>
    <w:uiPriority w:val="39"/>
    <w:unhideWhenUsed/>
    <w:rsid w:val="008E24CE"/>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201613">
      <w:bodyDiv w:val="1"/>
      <w:marLeft w:val="0"/>
      <w:marRight w:val="0"/>
      <w:marTop w:val="0"/>
      <w:marBottom w:val="0"/>
      <w:divBdr>
        <w:top w:val="none" w:sz="0" w:space="0" w:color="auto"/>
        <w:left w:val="none" w:sz="0" w:space="0" w:color="auto"/>
        <w:bottom w:val="none" w:sz="0" w:space="0" w:color="auto"/>
        <w:right w:val="none" w:sz="0" w:space="0" w:color="auto"/>
      </w:divBdr>
      <w:divsChild>
        <w:div w:id="405341963">
          <w:marLeft w:val="0"/>
          <w:marRight w:val="0"/>
          <w:marTop w:val="100"/>
          <w:marBottom w:val="0"/>
          <w:divBdr>
            <w:top w:val="none" w:sz="0" w:space="0" w:color="auto"/>
            <w:left w:val="none" w:sz="0" w:space="0" w:color="auto"/>
            <w:bottom w:val="none" w:sz="0" w:space="0" w:color="auto"/>
            <w:right w:val="none" w:sz="0" w:space="0" w:color="auto"/>
          </w:divBdr>
          <w:divsChild>
            <w:div w:id="950744235">
              <w:marLeft w:val="0"/>
              <w:marRight w:val="0"/>
              <w:marTop w:val="60"/>
              <w:marBottom w:val="0"/>
              <w:divBdr>
                <w:top w:val="none" w:sz="0" w:space="0" w:color="auto"/>
                <w:left w:val="none" w:sz="0" w:space="0" w:color="auto"/>
                <w:bottom w:val="none" w:sz="0" w:space="0" w:color="auto"/>
                <w:right w:val="none" w:sz="0" w:space="0" w:color="auto"/>
              </w:divBdr>
            </w:div>
          </w:divsChild>
        </w:div>
        <w:div w:id="479811371">
          <w:marLeft w:val="0"/>
          <w:marRight w:val="0"/>
          <w:marTop w:val="0"/>
          <w:marBottom w:val="0"/>
          <w:divBdr>
            <w:top w:val="none" w:sz="0" w:space="0" w:color="auto"/>
            <w:left w:val="none" w:sz="0" w:space="0" w:color="auto"/>
            <w:bottom w:val="none" w:sz="0" w:space="0" w:color="auto"/>
            <w:right w:val="none" w:sz="0" w:space="0" w:color="auto"/>
          </w:divBdr>
          <w:divsChild>
            <w:div w:id="842429162">
              <w:marLeft w:val="0"/>
              <w:marRight w:val="0"/>
              <w:marTop w:val="0"/>
              <w:marBottom w:val="0"/>
              <w:divBdr>
                <w:top w:val="none" w:sz="0" w:space="0" w:color="auto"/>
                <w:left w:val="none" w:sz="0" w:space="0" w:color="auto"/>
                <w:bottom w:val="none" w:sz="0" w:space="0" w:color="auto"/>
                <w:right w:val="none" w:sz="0" w:space="0" w:color="auto"/>
              </w:divBdr>
              <w:divsChild>
                <w:div w:id="6935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31505">
      <w:bodyDiv w:val="1"/>
      <w:marLeft w:val="0"/>
      <w:marRight w:val="0"/>
      <w:marTop w:val="0"/>
      <w:marBottom w:val="0"/>
      <w:divBdr>
        <w:top w:val="none" w:sz="0" w:space="0" w:color="auto"/>
        <w:left w:val="none" w:sz="0" w:space="0" w:color="auto"/>
        <w:bottom w:val="none" w:sz="0" w:space="0" w:color="auto"/>
        <w:right w:val="none" w:sz="0" w:space="0" w:color="auto"/>
      </w:divBdr>
      <w:divsChild>
        <w:div w:id="442502090">
          <w:marLeft w:val="0"/>
          <w:marRight w:val="0"/>
          <w:marTop w:val="100"/>
          <w:marBottom w:val="0"/>
          <w:divBdr>
            <w:top w:val="none" w:sz="0" w:space="0" w:color="auto"/>
            <w:left w:val="none" w:sz="0" w:space="0" w:color="auto"/>
            <w:bottom w:val="none" w:sz="0" w:space="0" w:color="auto"/>
            <w:right w:val="none" w:sz="0" w:space="0" w:color="auto"/>
          </w:divBdr>
          <w:divsChild>
            <w:div w:id="2041777067">
              <w:marLeft w:val="0"/>
              <w:marRight w:val="0"/>
              <w:marTop w:val="60"/>
              <w:marBottom w:val="0"/>
              <w:divBdr>
                <w:top w:val="none" w:sz="0" w:space="0" w:color="auto"/>
                <w:left w:val="none" w:sz="0" w:space="0" w:color="auto"/>
                <w:bottom w:val="none" w:sz="0" w:space="0" w:color="auto"/>
                <w:right w:val="none" w:sz="0" w:space="0" w:color="auto"/>
              </w:divBdr>
            </w:div>
          </w:divsChild>
        </w:div>
        <w:div w:id="1182549208">
          <w:marLeft w:val="0"/>
          <w:marRight w:val="0"/>
          <w:marTop w:val="0"/>
          <w:marBottom w:val="0"/>
          <w:divBdr>
            <w:top w:val="none" w:sz="0" w:space="0" w:color="auto"/>
            <w:left w:val="none" w:sz="0" w:space="0" w:color="auto"/>
            <w:bottom w:val="none" w:sz="0" w:space="0" w:color="auto"/>
            <w:right w:val="none" w:sz="0" w:space="0" w:color="auto"/>
          </w:divBdr>
          <w:divsChild>
            <w:div w:id="1931112764">
              <w:marLeft w:val="0"/>
              <w:marRight w:val="0"/>
              <w:marTop w:val="0"/>
              <w:marBottom w:val="0"/>
              <w:divBdr>
                <w:top w:val="none" w:sz="0" w:space="0" w:color="auto"/>
                <w:left w:val="none" w:sz="0" w:space="0" w:color="auto"/>
                <w:bottom w:val="none" w:sz="0" w:space="0" w:color="auto"/>
                <w:right w:val="none" w:sz="0" w:space="0" w:color="auto"/>
              </w:divBdr>
              <w:divsChild>
                <w:div w:id="1576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24685">
      <w:bodyDiv w:val="1"/>
      <w:marLeft w:val="0"/>
      <w:marRight w:val="0"/>
      <w:marTop w:val="0"/>
      <w:marBottom w:val="0"/>
      <w:divBdr>
        <w:top w:val="none" w:sz="0" w:space="0" w:color="auto"/>
        <w:left w:val="none" w:sz="0" w:space="0" w:color="auto"/>
        <w:bottom w:val="none" w:sz="0" w:space="0" w:color="auto"/>
        <w:right w:val="none" w:sz="0" w:space="0" w:color="auto"/>
      </w:divBdr>
      <w:divsChild>
        <w:div w:id="2042896078">
          <w:marLeft w:val="0"/>
          <w:marRight w:val="0"/>
          <w:marTop w:val="100"/>
          <w:marBottom w:val="0"/>
          <w:divBdr>
            <w:top w:val="none" w:sz="0" w:space="0" w:color="auto"/>
            <w:left w:val="none" w:sz="0" w:space="0" w:color="auto"/>
            <w:bottom w:val="none" w:sz="0" w:space="0" w:color="auto"/>
            <w:right w:val="none" w:sz="0" w:space="0" w:color="auto"/>
          </w:divBdr>
          <w:divsChild>
            <w:div w:id="187380806">
              <w:marLeft w:val="0"/>
              <w:marRight w:val="0"/>
              <w:marTop w:val="60"/>
              <w:marBottom w:val="0"/>
              <w:divBdr>
                <w:top w:val="none" w:sz="0" w:space="0" w:color="auto"/>
                <w:left w:val="none" w:sz="0" w:space="0" w:color="auto"/>
                <w:bottom w:val="none" w:sz="0" w:space="0" w:color="auto"/>
                <w:right w:val="none" w:sz="0" w:space="0" w:color="auto"/>
              </w:divBdr>
            </w:div>
          </w:divsChild>
        </w:div>
        <w:div w:id="1488551206">
          <w:marLeft w:val="0"/>
          <w:marRight w:val="0"/>
          <w:marTop w:val="0"/>
          <w:marBottom w:val="0"/>
          <w:divBdr>
            <w:top w:val="none" w:sz="0" w:space="0" w:color="auto"/>
            <w:left w:val="none" w:sz="0" w:space="0" w:color="auto"/>
            <w:bottom w:val="none" w:sz="0" w:space="0" w:color="auto"/>
            <w:right w:val="none" w:sz="0" w:space="0" w:color="auto"/>
          </w:divBdr>
          <w:divsChild>
            <w:div w:id="1485007808">
              <w:marLeft w:val="0"/>
              <w:marRight w:val="0"/>
              <w:marTop w:val="0"/>
              <w:marBottom w:val="0"/>
              <w:divBdr>
                <w:top w:val="none" w:sz="0" w:space="0" w:color="auto"/>
                <w:left w:val="none" w:sz="0" w:space="0" w:color="auto"/>
                <w:bottom w:val="none" w:sz="0" w:space="0" w:color="auto"/>
                <w:right w:val="none" w:sz="0" w:space="0" w:color="auto"/>
              </w:divBdr>
              <w:divsChild>
                <w:div w:id="17150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www.theobjects.com/dragonfly/dfhelp/4-0/Content/05_Image%20Processing/Morphology%20Filters.htm%20%20(megtekintv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theobjects.com/dragonfly/dfhelp/4-0/Content/05_Image%20Processing/Morphology%20Filters.htm" TargetMode="External"/><Relationship Id="rId20" Type="http://schemas.openxmlformats.org/officeDocument/2006/relationships/hyperlink" Target="http://www.theobjects.com/dragonfly/dfhelp/4-0/Content/05_Image%20Processing/Morphology%20Filters.htm%20%20(megtekint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theobjects.com/dragonfly/dfhelp/4-0/Content/05_Image%20Processing/Morphology%20Filters.htm%20%20(megtekintv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233;meth%20Valentin\Desktop\szakdolgozat\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60C73-A2D0-44E7-829D-F552F9641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5810</TotalTime>
  <Pages>41</Pages>
  <Words>9150</Words>
  <Characters>63137</Characters>
  <Application>Microsoft Office Word</Application>
  <DocSecurity>0</DocSecurity>
  <Lines>526</Lines>
  <Paragraphs>144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Németh Valentin</dc:creator>
  <cp:keywords/>
  <dc:description/>
  <cp:lastModifiedBy>Németh Valentin</cp:lastModifiedBy>
  <cp:revision>364</cp:revision>
  <cp:lastPrinted>1899-12-31T23:00:00Z</cp:lastPrinted>
  <dcterms:created xsi:type="dcterms:W3CDTF">2021-03-01T09:45:00Z</dcterms:created>
  <dcterms:modified xsi:type="dcterms:W3CDTF">2021-11-15T23:33:00Z</dcterms:modified>
</cp:coreProperties>
</file>